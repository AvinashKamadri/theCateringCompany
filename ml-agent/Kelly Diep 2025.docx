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D61A" w14:textId="5A988E2D" w:rsidR="000B2005" w:rsidRDefault="000B2005" w:rsidP="000B2005">
      <w:pPr>
        <w:pStyle w:val="Header"/>
      </w:pPr>
      <w:r>
        <w:t xml:space="preserve">Bride: </w:t>
      </w:r>
      <w:r w:rsidR="001C7FEE">
        <w:t>Kelly Diep</w:t>
      </w:r>
      <w:r>
        <w:t xml:space="preserve">                       Groom:</w:t>
      </w:r>
      <w:r w:rsidR="00187D72">
        <w:t xml:space="preserve"> Aaron</w:t>
      </w:r>
      <w:r>
        <w:tab/>
      </w:r>
      <w:r>
        <w:tab/>
        <w:t>Arrive Onsite:          Ceremony:</w:t>
      </w:r>
      <w:r w:rsidR="00E21DE3">
        <w:t xml:space="preserve"> 4:30</w:t>
      </w:r>
    </w:p>
    <w:p w14:paraId="17D1890D" w14:textId="786AE6B6" w:rsidR="000B2005" w:rsidRDefault="000B2005" w:rsidP="000B2005">
      <w:pPr>
        <w:pStyle w:val="Header"/>
      </w:pPr>
      <w:r>
        <w:t>Date:</w:t>
      </w:r>
      <w:r w:rsidR="001C7FEE">
        <w:t xml:space="preserve"> </w:t>
      </w:r>
      <w:r w:rsidR="008F4C76">
        <w:t>November</w:t>
      </w:r>
      <w:r w:rsidR="00031D61">
        <w:t xml:space="preserve"> 1</w:t>
      </w:r>
      <w:r w:rsidR="00031D61" w:rsidRPr="00B24AC8">
        <w:rPr>
          <w:vertAlign w:val="superscript"/>
        </w:rPr>
        <w:t>st</w:t>
      </w:r>
      <w:r w:rsidR="00B24AC8">
        <w:t>,</w:t>
      </w:r>
      <w:r w:rsidR="001C7FEE">
        <w:t xml:space="preserve"> 2025</w:t>
      </w:r>
      <w:r>
        <w:tab/>
      </w:r>
      <w:r w:rsidR="00FE3334">
        <w:t>Ceremony on site</w:t>
      </w:r>
      <w:r>
        <w:tab/>
        <w:t xml:space="preserve">Apps: </w:t>
      </w:r>
      <w:r w:rsidR="00465558">
        <w:t>5:00</w:t>
      </w:r>
    </w:p>
    <w:p w14:paraId="5C8376E3" w14:textId="77AFD719" w:rsidR="000B2005" w:rsidRDefault="000B2005" w:rsidP="000B2005">
      <w:pPr>
        <w:pStyle w:val="Header"/>
      </w:pPr>
      <w:r>
        <w:t xml:space="preserve">Location: </w:t>
      </w:r>
      <w:r w:rsidR="001C7FEE">
        <w:t>Landfall Lodge</w:t>
      </w:r>
      <w:r>
        <w:tab/>
      </w:r>
      <w:r>
        <w:tab/>
        <w:t xml:space="preserve">Reception: </w:t>
      </w:r>
      <w:r w:rsidR="00833C9F">
        <w:t>6:00</w:t>
      </w:r>
    </w:p>
    <w:p w14:paraId="3A74C106" w14:textId="54EEC1CD" w:rsidR="000B2005" w:rsidRDefault="000B2005" w:rsidP="000B2005">
      <w:pPr>
        <w:pStyle w:val="Header"/>
      </w:pPr>
      <w:r>
        <w:t xml:space="preserve">Phone Number: </w:t>
      </w:r>
      <w:r w:rsidR="00ED656E" w:rsidRPr="00ED656E">
        <w:rPr>
          <w:rFonts w:ascii="Helvetica" w:hAnsi="Helvetica" w:cs="Helvetica"/>
          <w:color w:val="474747"/>
          <w:sz w:val="18"/>
          <w:szCs w:val="18"/>
          <w:shd w:val="clear" w:color="auto" w:fill="FFFFFF"/>
        </w:rPr>
        <w:t>240</w:t>
      </w:r>
      <w:r w:rsidR="00ED656E">
        <w:rPr>
          <w:rFonts w:ascii="Helvetica" w:hAnsi="Helvetica" w:cs="Helvetica"/>
          <w:color w:val="474747"/>
          <w:sz w:val="18"/>
          <w:szCs w:val="18"/>
          <w:shd w:val="clear" w:color="auto" w:fill="FFFFFF"/>
        </w:rPr>
        <w:t>-</w:t>
      </w:r>
      <w:r w:rsidR="00ED656E" w:rsidRPr="00ED656E">
        <w:rPr>
          <w:rFonts w:ascii="Helvetica" w:hAnsi="Helvetica" w:cs="Helvetica"/>
          <w:color w:val="474747"/>
          <w:sz w:val="18"/>
          <w:szCs w:val="18"/>
          <w:shd w:val="clear" w:color="auto" w:fill="FFFFFF"/>
        </w:rPr>
        <w:t>463</w:t>
      </w:r>
      <w:r w:rsidR="00ED656E">
        <w:rPr>
          <w:rFonts w:ascii="Helvetica" w:hAnsi="Helvetica" w:cs="Helvetica"/>
          <w:color w:val="474747"/>
          <w:sz w:val="18"/>
          <w:szCs w:val="18"/>
          <w:shd w:val="clear" w:color="auto" w:fill="FFFFFF"/>
        </w:rPr>
        <w:t>-</w:t>
      </w:r>
      <w:r w:rsidR="00ED656E" w:rsidRPr="00ED656E">
        <w:rPr>
          <w:rFonts w:ascii="Helvetica" w:hAnsi="Helvetica" w:cs="Helvetica"/>
          <w:color w:val="474747"/>
          <w:sz w:val="18"/>
          <w:szCs w:val="18"/>
          <w:shd w:val="clear" w:color="auto" w:fill="FFFFFF"/>
        </w:rPr>
        <w:t>8509</w:t>
      </w:r>
      <w:r w:rsidRPr="00ED656E">
        <w:rPr>
          <w:sz w:val="18"/>
          <w:szCs w:val="18"/>
        </w:rPr>
        <w:t xml:space="preserve">  </w:t>
      </w:r>
      <w:r>
        <w:t xml:space="preserve">                  Email:</w:t>
      </w:r>
      <w:r w:rsidR="00812788">
        <w:t xml:space="preserve"> </w:t>
      </w:r>
      <w:hyperlink r:id="rId6" w:tgtFrame="_blank" w:history="1">
        <w:r w:rsidR="00812788" w:rsidRPr="00812788">
          <w:rPr>
            <w:rStyle w:val="Hyperlink"/>
            <w:rFonts w:ascii="Helvetica" w:hAnsi="Helvetica" w:cs="Helvetica"/>
            <w:color w:val="1F77FF"/>
            <w:sz w:val="20"/>
            <w:szCs w:val="20"/>
            <w:shd w:val="clear" w:color="auto" w:fill="FFFFFF"/>
          </w:rPr>
          <w:t>kellydiep1996@gmail.com</w:t>
        </w:r>
      </w:hyperlink>
      <w:r>
        <w:tab/>
        <w:t>Clean Up:</w:t>
      </w:r>
      <w:r w:rsidR="00B24AC8">
        <w:t xml:space="preserve"> </w:t>
      </w:r>
      <w:r w:rsidR="000418BE">
        <w:t xml:space="preserve">11:00 </w:t>
      </w:r>
    </w:p>
    <w:p w14:paraId="12080B3B" w14:textId="249E882D" w:rsidR="000B2005" w:rsidRDefault="000B2005" w:rsidP="000B2005">
      <w:pPr>
        <w:pStyle w:val="Header"/>
      </w:pPr>
      <w:r>
        <w:t xml:space="preserve">Guest Count: </w:t>
      </w:r>
      <w:r w:rsidR="00A1378A">
        <w:t>87</w:t>
      </w:r>
      <w:r w:rsidR="00430999">
        <w:t xml:space="preserve"> – (</w:t>
      </w:r>
      <w:r w:rsidR="001340A1">
        <w:t>87</w:t>
      </w:r>
      <w:r w:rsidR="00C326CE">
        <w:t xml:space="preserve"> Adults</w:t>
      </w:r>
      <w:r w:rsidR="00A66926">
        <w:t xml:space="preserve"> for buffet</w:t>
      </w:r>
      <w:r w:rsidR="0034764E">
        <w:t>,</w:t>
      </w:r>
      <w:r w:rsidR="00C326CE">
        <w:t xml:space="preserve"> </w:t>
      </w:r>
      <w:r w:rsidR="00A83A7B">
        <w:t>6</w:t>
      </w:r>
      <w:r w:rsidR="00430999">
        <w:t xml:space="preserve"> </w:t>
      </w:r>
      <w:r w:rsidR="00074DE7">
        <w:t>kids</w:t>
      </w:r>
      <w:r w:rsidR="00A66926">
        <w:t xml:space="preserve"> for chicken </w:t>
      </w:r>
      <w:r w:rsidR="0034764E">
        <w:t>nugget</w:t>
      </w:r>
      <w:r w:rsidR="00A66926">
        <w:t>s</w:t>
      </w:r>
      <w:r w:rsidR="00074DE7">
        <w:t xml:space="preserve">) </w:t>
      </w:r>
      <w:r w:rsidR="00C36367">
        <w:t>includes 5</w:t>
      </w:r>
      <w:r w:rsidR="00E52340">
        <w:t xml:space="preserve"> vendor</w:t>
      </w:r>
    </w:p>
    <w:p w14:paraId="59A395E6" w14:textId="39B2F441" w:rsidR="000B2005" w:rsidRPr="00BA726B" w:rsidRDefault="00BA726B" w:rsidP="00BA726B">
      <w:r w:rsidRPr="00BA726B">
        <w:t>Tasting</w:t>
      </w:r>
      <w:r>
        <w:t xml:space="preserve"> 1/</w:t>
      </w:r>
      <w:r w:rsidR="00285CFC">
        <w:t>2/2024 for 2 at 2:00</w:t>
      </w:r>
    </w:p>
    <w:p w14:paraId="51B38A15" w14:textId="605B4557" w:rsidR="00672390" w:rsidRDefault="005F4459" w:rsidP="000B200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Donie</w:t>
      </w:r>
      <w:r w:rsidR="00D15FFE">
        <w:rPr>
          <w:b/>
          <w:bCs/>
          <w:sz w:val="28"/>
          <w:szCs w:val="28"/>
        </w:rPr>
        <w:t xml:space="preserve"> from Ivy’s floral is DOC </w:t>
      </w:r>
      <w:r w:rsidR="004A6414">
        <w:rPr>
          <w:b/>
          <w:bCs/>
          <w:sz w:val="28"/>
          <w:szCs w:val="28"/>
        </w:rPr>
        <w:t>703.906.2801</w:t>
      </w:r>
      <w:r>
        <w:rPr>
          <w:b/>
          <w:bCs/>
          <w:sz w:val="28"/>
          <w:szCs w:val="28"/>
        </w:rPr>
        <w:t xml:space="preserve"> </w:t>
      </w:r>
      <w:hyperlink r:id="rId7" w:history="1">
        <w:r w:rsidR="008B3BE5" w:rsidRPr="00E761AC">
          <w:rPr>
            <w:rStyle w:val="Hyperlink"/>
            <w:b/>
            <w:bCs/>
            <w:sz w:val="28"/>
            <w:szCs w:val="28"/>
          </w:rPr>
          <w:t>Donie@ivorychest.com</w:t>
        </w:r>
      </w:hyperlink>
    </w:p>
    <w:p w14:paraId="1553DA9D" w14:textId="77777777" w:rsidR="008B3BE5" w:rsidRDefault="008B3BE5" w:rsidP="000B2005">
      <w:pPr>
        <w:jc w:val="center"/>
        <w:rPr>
          <w:b/>
          <w:bCs/>
          <w:sz w:val="28"/>
          <w:szCs w:val="28"/>
        </w:rPr>
      </w:pPr>
    </w:p>
    <w:p w14:paraId="775FD8BF" w14:textId="3B763EF1" w:rsidR="00672390" w:rsidRDefault="00CE2FF4" w:rsidP="000B2005">
      <w:pPr>
        <w:jc w:val="center"/>
        <w:rPr>
          <w:b/>
          <w:bCs/>
          <w:sz w:val="28"/>
          <w:szCs w:val="28"/>
        </w:rPr>
      </w:pPr>
      <w:r w:rsidRPr="00F2113C">
        <w:rPr>
          <w:b/>
          <w:bCs/>
          <w:sz w:val="28"/>
          <w:szCs w:val="28"/>
          <w:highlight w:val="yellow"/>
        </w:rPr>
        <w:t xml:space="preserve">Bride is allergic </w:t>
      </w:r>
      <w:r w:rsidR="00093979" w:rsidRPr="00F2113C">
        <w:rPr>
          <w:b/>
          <w:bCs/>
          <w:sz w:val="28"/>
          <w:szCs w:val="28"/>
          <w:highlight w:val="yellow"/>
        </w:rPr>
        <w:t xml:space="preserve">to </w:t>
      </w:r>
      <w:r w:rsidR="00953C70" w:rsidRPr="00F2113C">
        <w:rPr>
          <w:b/>
          <w:bCs/>
          <w:sz w:val="28"/>
          <w:szCs w:val="28"/>
          <w:highlight w:val="yellow"/>
        </w:rPr>
        <w:t>tomatoes</w:t>
      </w:r>
    </w:p>
    <w:p w14:paraId="365B3120" w14:textId="2188B5BC" w:rsidR="008B3BE5" w:rsidRDefault="00611B93" w:rsidP="000B200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Couple plans to take phot</w:t>
      </w:r>
      <w:r w:rsidR="0005162F">
        <w:rPr>
          <w:b/>
          <w:bCs/>
          <w:sz w:val="28"/>
          <w:szCs w:val="28"/>
        </w:rPr>
        <w:t>os with the guest as the guests walk to the buffet table</w:t>
      </w:r>
    </w:p>
    <w:p w14:paraId="73BA6C9F" w14:textId="31AF72F0" w:rsidR="000B2005" w:rsidRDefault="000B2005" w:rsidP="000B2005">
      <w:pPr>
        <w:jc w:val="center"/>
        <w:rPr>
          <w:b/>
          <w:bCs/>
          <w:sz w:val="28"/>
          <w:szCs w:val="28"/>
        </w:rPr>
      </w:pPr>
      <w:r w:rsidRPr="00F125DF">
        <w:rPr>
          <w:b/>
          <w:bCs/>
          <w:sz w:val="28"/>
          <w:szCs w:val="28"/>
        </w:rPr>
        <w:t>Appetizers</w:t>
      </w:r>
      <w:r>
        <w:rPr>
          <w:b/>
          <w:bCs/>
          <w:sz w:val="28"/>
          <w:szCs w:val="28"/>
        </w:rPr>
        <w:t xml:space="preserve"> </w:t>
      </w:r>
      <w:r w:rsidR="006853D4">
        <w:rPr>
          <w:b/>
          <w:bCs/>
          <w:sz w:val="28"/>
          <w:szCs w:val="28"/>
        </w:rPr>
        <w:t>outside</w:t>
      </w:r>
    </w:p>
    <w:p w14:paraId="47E1D4CF" w14:textId="4835850D" w:rsidR="00E04493" w:rsidRPr="00DA3ED6" w:rsidRDefault="00E04493" w:rsidP="000B2005">
      <w:pPr>
        <w:jc w:val="center"/>
        <w:rPr>
          <w:b/>
          <w:bCs/>
        </w:rPr>
      </w:pPr>
      <w:r w:rsidRPr="00DA3ED6">
        <w:rPr>
          <w:b/>
          <w:bCs/>
        </w:rPr>
        <w:t xml:space="preserve">Disposable </w:t>
      </w:r>
      <w:r w:rsidR="0060512D" w:rsidRPr="00DA3ED6">
        <w:rPr>
          <w:b/>
          <w:bCs/>
        </w:rPr>
        <w:t>–</w:t>
      </w:r>
      <w:r w:rsidRPr="00DA3ED6">
        <w:rPr>
          <w:b/>
          <w:bCs/>
        </w:rPr>
        <w:t xml:space="preserve"> </w:t>
      </w:r>
      <w:r w:rsidR="0060512D" w:rsidRPr="00DA3ED6">
        <w:rPr>
          <w:b/>
          <w:bCs/>
        </w:rPr>
        <w:t xml:space="preserve">Make plate </w:t>
      </w:r>
      <w:r w:rsidR="00530FB6" w:rsidRPr="00DA3ED6">
        <w:rPr>
          <w:b/>
          <w:bCs/>
        </w:rPr>
        <w:t xml:space="preserve">and drink </w:t>
      </w:r>
      <w:r w:rsidR="0060512D" w:rsidRPr="00DA3ED6">
        <w:rPr>
          <w:b/>
          <w:bCs/>
        </w:rPr>
        <w:t xml:space="preserve">for </w:t>
      </w:r>
      <w:r w:rsidR="00FB581D" w:rsidRPr="00DA3ED6">
        <w:rPr>
          <w:b/>
          <w:bCs/>
        </w:rPr>
        <w:t>couple and</w:t>
      </w:r>
      <w:r w:rsidR="00F2113C">
        <w:rPr>
          <w:b/>
          <w:bCs/>
        </w:rPr>
        <w:t xml:space="preserve"> deliver to them during photos</w:t>
      </w:r>
      <w:r w:rsidR="00AA1A01">
        <w:rPr>
          <w:b/>
          <w:bCs/>
        </w:rPr>
        <w:t xml:space="preserve"> (no tomato </w:t>
      </w:r>
      <w:r w:rsidR="00890B75">
        <w:rPr>
          <w:b/>
          <w:bCs/>
        </w:rPr>
        <w:t>for the bride</w:t>
      </w:r>
      <w:r w:rsidR="00AE3398" w:rsidRPr="00DA3ED6">
        <w:rPr>
          <w:b/>
          <w:bCs/>
        </w:rPr>
        <w:t>.</w:t>
      </w:r>
    </w:p>
    <w:p w14:paraId="51E60852" w14:textId="20B28107" w:rsidR="000B2005" w:rsidRDefault="001C7FEE" w:rsidP="000B2005">
      <w:pPr>
        <w:jc w:val="center"/>
      </w:pPr>
      <w:r>
        <w:t>Chicken Bahn Mi Sliders</w:t>
      </w:r>
      <w:r w:rsidR="003A33DF">
        <w:t xml:space="preserve"> w/ Jalapeno Slaw</w:t>
      </w:r>
      <w:r w:rsidR="00007C7D">
        <w:t xml:space="preserve"> </w:t>
      </w:r>
    </w:p>
    <w:p w14:paraId="77771E76" w14:textId="347BBD13" w:rsidR="00C7718D" w:rsidRDefault="00C7718D" w:rsidP="000B2005">
      <w:pPr>
        <w:jc w:val="center"/>
      </w:pPr>
      <w:r>
        <w:t>Mac and Cheese Shooters</w:t>
      </w:r>
    </w:p>
    <w:p w14:paraId="2315DF2B" w14:textId="77777777" w:rsidR="00402B86" w:rsidRDefault="00402B86" w:rsidP="000B2005">
      <w:pPr>
        <w:jc w:val="center"/>
      </w:pPr>
    </w:p>
    <w:p w14:paraId="5919A5A8" w14:textId="77777777" w:rsidR="00337B06" w:rsidRDefault="000B2005" w:rsidP="000B2005">
      <w:pPr>
        <w:jc w:val="center"/>
        <w:rPr>
          <w:b/>
          <w:bCs/>
          <w:sz w:val="28"/>
          <w:szCs w:val="28"/>
        </w:rPr>
      </w:pPr>
      <w:r w:rsidRPr="00F125DF">
        <w:rPr>
          <w:b/>
          <w:bCs/>
          <w:sz w:val="28"/>
          <w:szCs w:val="28"/>
        </w:rPr>
        <w:t>Reception</w:t>
      </w:r>
      <w:r>
        <w:rPr>
          <w:b/>
          <w:bCs/>
          <w:sz w:val="28"/>
          <w:szCs w:val="28"/>
        </w:rPr>
        <w:t xml:space="preserve"> $</w:t>
      </w:r>
      <w:r w:rsidR="008A428A">
        <w:rPr>
          <w:b/>
          <w:bCs/>
          <w:sz w:val="28"/>
          <w:szCs w:val="28"/>
        </w:rPr>
        <w:t>4</w:t>
      </w:r>
      <w:r w:rsidR="00C351DA">
        <w:rPr>
          <w:b/>
          <w:bCs/>
          <w:sz w:val="28"/>
          <w:szCs w:val="28"/>
        </w:rPr>
        <w:t>2.25</w:t>
      </w:r>
      <w:r w:rsidR="000457DB">
        <w:rPr>
          <w:b/>
          <w:bCs/>
          <w:sz w:val="28"/>
          <w:szCs w:val="28"/>
        </w:rPr>
        <w:t xml:space="preserve"> </w:t>
      </w:r>
      <w:r w:rsidR="00380263">
        <w:rPr>
          <w:b/>
          <w:bCs/>
          <w:sz w:val="28"/>
          <w:szCs w:val="28"/>
        </w:rPr>
        <w:t xml:space="preserve">Dinner </w:t>
      </w:r>
      <w:r w:rsidR="00B33DBE">
        <w:rPr>
          <w:b/>
          <w:bCs/>
          <w:sz w:val="28"/>
          <w:szCs w:val="28"/>
        </w:rPr>
        <w:t xml:space="preserve">at </w:t>
      </w:r>
      <w:r w:rsidR="00337B06">
        <w:rPr>
          <w:b/>
          <w:bCs/>
          <w:sz w:val="28"/>
          <w:szCs w:val="28"/>
        </w:rPr>
        <w:t>6:30</w:t>
      </w:r>
    </w:p>
    <w:p w14:paraId="3BF1AE6A" w14:textId="77777777" w:rsidR="00650C02" w:rsidRDefault="007777A4" w:rsidP="000B200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Have plated meal for couple </w:t>
      </w:r>
      <w:r w:rsidR="009F258A">
        <w:rPr>
          <w:b/>
          <w:bCs/>
          <w:sz w:val="28"/>
          <w:szCs w:val="28"/>
        </w:rPr>
        <w:t>at the sweetheart table as they are introduced</w:t>
      </w:r>
    </w:p>
    <w:p w14:paraId="2D4A4E58" w14:textId="6A924062" w:rsidR="00161ECB" w:rsidRDefault="009F258A" w:rsidP="000B200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A7096F">
        <w:rPr>
          <w:b/>
          <w:bCs/>
          <w:sz w:val="28"/>
          <w:szCs w:val="28"/>
        </w:rPr>
        <w:t>(a</w:t>
      </w:r>
      <w:r>
        <w:rPr>
          <w:b/>
          <w:bCs/>
          <w:sz w:val="28"/>
          <w:szCs w:val="28"/>
        </w:rPr>
        <w:t xml:space="preserve"> little bit of </w:t>
      </w:r>
      <w:r w:rsidR="00650C02">
        <w:rPr>
          <w:b/>
          <w:bCs/>
          <w:sz w:val="28"/>
          <w:szCs w:val="28"/>
        </w:rPr>
        <w:t>everything)</w:t>
      </w:r>
    </w:p>
    <w:p w14:paraId="7D0D910A" w14:textId="29AC7BE4" w:rsidR="00906B61" w:rsidRDefault="00E13E60" w:rsidP="000B200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–</w:t>
      </w:r>
      <w:r w:rsidR="000457D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Make plates for couple</w:t>
      </w:r>
      <w:r w:rsidR="007060BD">
        <w:rPr>
          <w:b/>
          <w:bCs/>
          <w:sz w:val="28"/>
          <w:szCs w:val="28"/>
        </w:rPr>
        <w:t xml:space="preserve"> concerns with timing for their dinner</w:t>
      </w:r>
      <w:r w:rsidR="001E0E62">
        <w:rPr>
          <w:b/>
          <w:bCs/>
          <w:sz w:val="28"/>
          <w:szCs w:val="28"/>
        </w:rPr>
        <w:t xml:space="preserve">, they are taking photos with the </w:t>
      </w:r>
      <w:r w:rsidR="0075071A">
        <w:rPr>
          <w:b/>
          <w:bCs/>
          <w:sz w:val="28"/>
          <w:szCs w:val="28"/>
        </w:rPr>
        <w:t>guest as the guests walk up to the buffet</w:t>
      </w:r>
    </w:p>
    <w:p w14:paraId="33CF4505" w14:textId="07BCDAC1" w:rsidR="00952CA5" w:rsidRDefault="00952CA5" w:rsidP="007178C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Disposable service included</w:t>
      </w:r>
    </w:p>
    <w:p w14:paraId="26AE7EB1" w14:textId="4CCAFABA" w:rsidR="000B2005" w:rsidRPr="00306273" w:rsidRDefault="00E04493" w:rsidP="000B2005">
      <w:pPr>
        <w:jc w:val="center"/>
      </w:pPr>
      <w:r w:rsidRPr="00306273">
        <w:t>Prime Rib</w:t>
      </w:r>
      <w:r w:rsidR="002C6D47">
        <w:t xml:space="preserve"> Carved to order</w:t>
      </w:r>
    </w:p>
    <w:p w14:paraId="15BAF23A" w14:textId="71E8FD32" w:rsidR="00E04493" w:rsidRPr="00306273" w:rsidRDefault="00E04493" w:rsidP="000B2005">
      <w:pPr>
        <w:jc w:val="center"/>
      </w:pPr>
      <w:r w:rsidRPr="00306273">
        <w:t>w/ Horseradish Cream Sauce and Aju</w:t>
      </w:r>
    </w:p>
    <w:p w14:paraId="1499A521" w14:textId="47C617D5" w:rsidR="00F06590" w:rsidRDefault="00E04493" w:rsidP="000B2005">
      <w:pPr>
        <w:jc w:val="center"/>
      </w:pPr>
      <w:r w:rsidRPr="00306273">
        <w:t>Roasted Salmon in Dill Cream Sauce</w:t>
      </w:r>
    </w:p>
    <w:p w14:paraId="1BECCE23" w14:textId="6BB847F8" w:rsidR="00427393" w:rsidRPr="00306273" w:rsidRDefault="00BB7C0E" w:rsidP="000B2005">
      <w:pPr>
        <w:jc w:val="center"/>
      </w:pPr>
      <w:r w:rsidRPr="00402B27">
        <w:rPr>
          <w:highlight w:val="yellow"/>
        </w:rPr>
        <w:t xml:space="preserve">One serving </w:t>
      </w:r>
      <w:r w:rsidR="00344F6B" w:rsidRPr="00402B27">
        <w:rPr>
          <w:highlight w:val="yellow"/>
        </w:rPr>
        <w:t>of Veggie Farfalle with red sauce</w:t>
      </w:r>
      <w:r w:rsidR="005265EC" w:rsidRPr="00402B27">
        <w:rPr>
          <w:highlight w:val="yellow"/>
        </w:rPr>
        <w:t xml:space="preserve"> for </w:t>
      </w:r>
      <w:r w:rsidR="00D04E28" w:rsidRPr="00402B27">
        <w:rPr>
          <w:highlight w:val="yellow"/>
        </w:rPr>
        <w:t>vegetarian</w:t>
      </w:r>
      <w:r w:rsidR="00344F6B">
        <w:t xml:space="preserve"> </w:t>
      </w:r>
    </w:p>
    <w:p w14:paraId="7F62970A" w14:textId="2800602F" w:rsidR="00120C6B" w:rsidRDefault="00120C6B" w:rsidP="00C7718D">
      <w:pPr>
        <w:jc w:val="center"/>
      </w:pPr>
      <w:r w:rsidRPr="00306273">
        <w:t>Roasted Potatoes</w:t>
      </w:r>
    </w:p>
    <w:p w14:paraId="3081E3D1" w14:textId="3F60F0EB" w:rsidR="00C7718D" w:rsidRPr="00306273" w:rsidRDefault="00C7718D" w:rsidP="00C7718D">
      <w:pPr>
        <w:jc w:val="center"/>
      </w:pPr>
      <w:r>
        <w:t xml:space="preserve">Wild </w:t>
      </w:r>
      <w:r w:rsidR="00514CB5">
        <w:t>Rice</w:t>
      </w:r>
    </w:p>
    <w:p w14:paraId="32362A13" w14:textId="4DD441FF" w:rsidR="00120C6B" w:rsidRPr="00306273" w:rsidRDefault="00124604" w:rsidP="000B2005">
      <w:pPr>
        <w:jc w:val="center"/>
      </w:pPr>
      <w:r w:rsidRPr="00306273">
        <w:t>Honey Glazed Carrots</w:t>
      </w:r>
    </w:p>
    <w:p w14:paraId="61875DC8" w14:textId="6B373CEC" w:rsidR="00124604" w:rsidRPr="00306273" w:rsidRDefault="00124604" w:rsidP="000B2005">
      <w:pPr>
        <w:jc w:val="center"/>
      </w:pPr>
      <w:r w:rsidRPr="00306273">
        <w:lastRenderedPageBreak/>
        <w:t>Roasted Asparagus</w:t>
      </w:r>
    </w:p>
    <w:p w14:paraId="60608EC8" w14:textId="3229B3DE" w:rsidR="00124604" w:rsidRDefault="00124604" w:rsidP="000B2005">
      <w:pPr>
        <w:jc w:val="center"/>
      </w:pPr>
      <w:r w:rsidRPr="00306273">
        <w:t>Dinner Rolls w/ Butter</w:t>
      </w:r>
    </w:p>
    <w:p w14:paraId="560B20B4" w14:textId="77777777" w:rsidR="003E4D44" w:rsidRDefault="003E4D44" w:rsidP="000B2005">
      <w:pPr>
        <w:jc w:val="center"/>
      </w:pPr>
    </w:p>
    <w:p w14:paraId="1BEF2DD6" w14:textId="6E6B6FD5" w:rsidR="00FC2614" w:rsidRPr="00B846CB" w:rsidRDefault="007646BA" w:rsidP="00F9187A">
      <w:pPr>
        <w:jc w:val="center"/>
        <w:rPr>
          <w:b/>
          <w:bCs/>
        </w:rPr>
      </w:pPr>
      <w:r w:rsidRPr="007646BA">
        <w:rPr>
          <w:b/>
          <w:bCs/>
          <w:highlight w:val="yellow"/>
        </w:rPr>
        <w:t>6</w:t>
      </w:r>
      <w:r w:rsidR="0084755C" w:rsidRPr="007646BA">
        <w:rPr>
          <w:b/>
          <w:bCs/>
          <w:highlight w:val="yellow"/>
        </w:rPr>
        <w:t xml:space="preserve"> kids </w:t>
      </w:r>
      <w:r w:rsidR="00F9187A" w:rsidRPr="007646BA">
        <w:rPr>
          <w:b/>
          <w:bCs/>
          <w:highlight w:val="yellow"/>
        </w:rPr>
        <w:t>Chicken Nuggets</w:t>
      </w:r>
      <w:r w:rsidR="0084755C" w:rsidRPr="007646BA">
        <w:rPr>
          <w:b/>
          <w:bCs/>
          <w:highlight w:val="yellow"/>
        </w:rPr>
        <w:t xml:space="preserve"> and </w:t>
      </w:r>
      <w:r w:rsidR="004B6824" w:rsidRPr="007646BA">
        <w:rPr>
          <w:b/>
          <w:bCs/>
          <w:highlight w:val="yellow"/>
        </w:rPr>
        <w:t>fries’</w:t>
      </w:r>
      <w:r w:rsidR="005B5232">
        <w:rPr>
          <w:b/>
          <w:bCs/>
          <w:highlight w:val="yellow"/>
        </w:rPr>
        <w:t xml:space="preserve"> </w:t>
      </w:r>
      <w:r w:rsidR="00993240">
        <w:rPr>
          <w:b/>
          <w:bCs/>
          <w:highlight w:val="yellow"/>
        </w:rPr>
        <w:t>w/ Ketchup</w:t>
      </w:r>
      <w:r w:rsidR="00344F6B" w:rsidRPr="007646BA">
        <w:rPr>
          <w:b/>
          <w:bCs/>
          <w:highlight w:val="yellow"/>
        </w:rPr>
        <w:t xml:space="preserve"> to be</w:t>
      </w:r>
      <w:r w:rsidRPr="007646BA">
        <w:rPr>
          <w:b/>
          <w:bCs/>
          <w:highlight w:val="yellow"/>
        </w:rPr>
        <w:t xml:space="preserve"> held in the kitchen</w:t>
      </w:r>
    </w:p>
    <w:p w14:paraId="35F33802" w14:textId="77777777" w:rsidR="00FC2614" w:rsidRDefault="00FC2614" w:rsidP="000B2005">
      <w:pPr>
        <w:jc w:val="center"/>
      </w:pPr>
    </w:p>
    <w:p w14:paraId="759C79A0" w14:textId="77777777" w:rsidR="000B2005" w:rsidRPr="00306273" w:rsidRDefault="000B2005" w:rsidP="00906B61"/>
    <w:p w14:paraId="0EF2D2EF" w14:textId="77777777" w:rsidR="000B2005" w:rsidRDefault="000B2005" w:rsidP="000B2005">
      <w:pPr>
        <w:jc w:val="center"/>
        <w:rPr>
          <w:b/>
          <w:bCs/>
          <w:sz w:val="28"/>
          <w:szCs w:val="28"/>
        </w:rPr>
      </w:pPr>
      <w:r w:rsidRPr="00D1045D">
        <w:rPr>
          <w:b/>
          <w:bCs/>
          <w:sz w:val="28"/>
          <w:szCs w:val="28"/>
        </w:rPr>
        <w:t>Drink</w:t>
      </w:r>
      <w:r>
        <w:rPr>
          <w:b/>
          <w:bCs/>
          <w:sz w:val="28"/>
          <w:szCs w:val="28"/>
        </w:rPr>
        <w:t xml:space="preserve"> Station</w:t>
      </w:r>
    </w:p>
    <w:p w14:paraId="1492D7BE" w14:textId="77777777" w:rsidR="000B2005" w:rsidRPr="00813B1D" w:rsidRDefault="000B2005" w:rsidP="000B2005">
      <w:pPr>
        <w:jc w:val="center"/>
        <w:rPr>
          <w:sz w:val="24"/>
          <w:szCs w:val="24"/>
        </w:rPr>
      </w:pPr>
      <w:r w:rsidRPr="00813B1D">
        <w:rPr>
          <w:sz w:val="24"/>
          <w:szCs w:val="24"/>
        </w:rPr>
        <w:t>Disposable</w:t>
      </w:r>
      <w:r>
        <w:rPr>
          <w:sz w:val="24"/>
          <w:szCs w:val="24"/>
        </w:rPr>
        <w:t xml:space="preserve"> Cups</w:t>
      </w:r>
    </w:p>
    <w:p w14:paraId="45ED9560" w14:textId="68275710" w:rsidR="000B2005" w:rsidRDefault="000B2005" w:rsidP="00906B61">
      <w:pPr>
        <w:jc w:val="center"/>
      </w:pPr>
      <w:r>
        <w:t>Water, Tea, Lemonade</w:t>
      </w:r>
    </w:p>
    <w:p w14:paraId="16167F7F" w14:textId="77777777" w:rsidR="00E64158" w:rsidRDefault="00E64158" w:rsidP="00D15786"/>
    <w:p w14:paraId="47C3A4FB" w14:textId="379D0926" w:rsidR="00F93CF6" w:rsidRDefault="0018194C" w:rsidP="00F93CF6">
      <w:pPr>
        <w:jc w:val="center"/>
      </w:pPr>
      <w:r>
        <w:t xml:space="preserve">Client to bring in Bartender and all the </w:t>
      </w:r>
      <w:r w:rsidR="001B7BC2">
        <w:t>mixers, ice and coolers, cups</w:t>
      </w:r>
      <w:r w:rsidR="0011406E">
        <w:t xml:space="preserve"> </w:t>
      </w:r>
    </w:p>
    <w:p w14:paraId="2B4D172C" w14:textId="24296C26" w:rsidR="00191F7C" w:rsidRDefault="00191F7C" w:rsidP="00F93CF6">
      <w:pPr>
        <w:jc w:val="center"/>
      </w:pPr>
      <w:r>
        <w:t xml:space="preserve">Couple </w:t>
      </w:r>
      <w:r w:rsidR="0045753D">
        <w:t xml:space="preserve">to provide popcorn and </w:t>
      </w:r>
      <w:r w:rsidR="00B8244D">
        <w:t>candy</w:t>
      </w:r>
      <w:r w:rsidR="00C15162">
        <w:t xml:space="preserve"> plus</w:t>
      </w:r>
    </w:p>
    <w:p w14:paraId="73228950" w14:textId="67D7FD94" w:rsidR="0088208F" w:rsidRPr="00CA68F0" w:rsidRDefault="001D450C" w:rsidP="00906B61">
      <w:pPr>
        <w:jc w:val="center"/>
      </w:pPr>
      <w:r>
        <w:t xml:space="preserve">2~ </w:t>
      </w:r>
      <w:r w:rsidR="00430C75" w:rsidRPr="00CA68F0">
        <w:t>42 cup elect</w:t>
      </w:r>
      <w:r w:rsidR="00CA68F0" w:rsidRPr="00CA68F0">
        <w:t xml:space="preserve">ric urn </w:t>
      </w:r>
      <w:r w:rsidR="00D15786" w:rsidRPr="00CA68F0">
        <w:t>for hot</w:t>
      </w:r>
      <w:r w:rsidR="00430C75" w:rsidRPr="00CA68F0">
        <w:t xml:space="preserve"> chocolate bar</w:t>
      </w:r>
      <w:r w:rsidR="009F227A">
        <w:t>, water jugs and water bottles</w:t>
      </w:r>
      <w:r w:rsidR="00C15162">
        <w:t xml:space="preserve"> Catering will make sure the water stays </w:t>
      </w:r>
      <w:r w:rsidR="00242B2E">
        <w:t>full</w:t>
      </w:r>
    </w:p>
    <w:p w14:paraId="2F41AFEF" w14:textId="77777777" w:rsidR="007E5691" w:rsidRDefault="007E5691" w:rsidP="000E2A1D"/>
    <w:p w14:paraId="2B683BCF" w14:textId="6937F83D" w:rsidR="000B2005" w:rsidRPr="00873783" w:rsidRDefault="009521BF" w:rsidP="000B2005">
      <w:pPr>
        <w:jc w:val="center"/>
        <w:rPr>
          <w:b/>
          <w:bCs/>
          <w:sz w:val="28"/>
          <w:szCs w:val="28"/>
        </w:rPr>
      </w:pPr>
      <w:r w:rsidRPr="00873783">
        <w:rPr>
          <w:b/>
          <w:bCs/>
          <w:sz w:val="28"/>
          <w:szCs w:val="28"/>
        </w:rPr>
        <w:t xml:space="preserve">Client to provide a cutting </w:t>
      </w:r>
      <w:r w:rsidR="00CB10FE" w:rsidRPr="00873783">
        <w:rPr>
          <w:b/>
          <w:bCs/>
          <w:sz w:val="28"/>
          <w:szCs w:val="28"/>
        </w:rPr>
        <w:t>cake,</w:t>
      </w:r>
      <w:r w:rsidR="009A09C4" w:rsidRPr="00873783">
        <w:rPr>
          <w:b/>
          <w:bCs/>
          <w:sz w:val="28"/>
          <w:szCs w:val="28"/>
        </w:rPr>
        <w:t xml:space="preserve"> sheet cake, </w:t>
      </w:r>
      <w:r w:rsidR="00FB581D">
        <w:rPr>
          <w:b/>
          <w:bCs/>
          <w:sz w:val="28"/>
          <w:szCs w:val="28"/>
        </w:rPr>
        <w:t>brownies,</w:t>
      </w:r>
      <w:r w:rsidR="00FB581D" w:rsidRPr="00873783">
        <w:rPr>
          <w:b/>
          <w:bCs/>
          <w:sz w:val="28"/>
          <w:szCs w:val="28"/>
        </w:rPr>
        <w:t xml:space="preserve"> cookies</w:t>
      </w:r>
      <w:r w:rsidR="000E2A1D" w:rsidRPr="00873783">
        <w:rPr>
          <w:b/>
          <w:bCs/>
          <w:sz w:val="28"/>
          <w:szCs w:val="28"/>
        </w:rPr>
        <w:t xml:space="preserve"> and</w:t>
      </w:r>
      <w:r w:rsidR="00CB10FE" w:rsidRPr="00873783">
        <w:rPr>
          <w:b/>
          <w:bCs/>
          <w:sz w:val="28"/>
          <w:szCs w:val="28"/>
        </w:rPr>
        <w:t xml:space="preserve"> plates and forks – DOC to cut</w:t>
      </w:r>
    </w:p>
    <w:p w14:paraId="6237BD32" w14:textId="77777777" w:rsidR="00B86D4E" w:rsidRDefault="00B86D4E" w:rsidP="000B2005">
      <w:pPr>
        <w:jc w:val="center"/>
      </w:pPr>
    </w:p>
    <w:p w14:paraId="58CB4D70" w14:textId="55512297" w:rsidR="000B2005" w:rsidRDefault="00906B61" w:rsidP="000B200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Late Night Snack – Time </w:t>
      </w:r>
      <w:r w:rsidR="00DC40F4">
        <w:rPr>
          <w:b/>
          <w:bCs/>
          <w:sz w:val="24"/>
          <w:szCs w:val="24"/>
        </w:rPr>
        <w:t>9:45</w:t>
      </w:r>
      <w:r>
        <w:rPr>
          <w:b/>
          <w:bCs/>
          <w:sz w:val="24"/>
          <w:szCs w:val="24"/>
        </w:rPr>
        <w:t xml:space="preserve"> </w:t>
      </w:r>
      <w:r w:rsidR="006C7A91">
        <w:rPr>
          <w:b/>
          <w:bCs/>
          <w:sz w:val="24"/>
          <w:szCs w:val="24"/>
        </w:rPr>
        <w:t>to 10:00</w:t>
      </w:r>
    </w:p>
    <w:p w14:paraId="3D6F210D" w14:textId="3AF7F36D" w:rsidR="00306273" w:rsidRDefault="00C34B3C" w:rsidP="000B200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Flip the appetizer table </w:t>
      </w:r>
      <w:r w:rsidR="00CD3F96">
        <w:rPr>
          <w:b/>
          <w:bCs/>
          <w:sz w:val="24"/>
          <w:szCs w:val="24"/>
        </w:rPr>
        <w:t xml:space="preserve">/ </w:t>
      </w:r>
      <w:r w:rsidR="00306273">
        <w:rPr>
          <w:b/>
          <w:bCs/>
          <w:sz w:val="24"/>
          <w:szCs w:val="24"/>
        </w:rPr>
        <w:t>Disposable Service</w:t>
      </w:r>
    </w:p>
    <w:p w14:paraId="698872CF" w14:textId="442D9F7E" w:rsidR="00906B61" w:rsidRDefault="00906B61" w:rsidP="000B2005">
      <w:pPr>
        <w:jc w:val="center"/>
      </w:pPr>
      <w:r>
        <w:t>Funnel Cake Bar w/ Toppings</w:t>
      </w:r>
      <w:r w:rsidR="00B14E89">
        <w:t>: sprinkles, whip cream, syrups</w:t>
      </w:r>
      <w:r w:rsidR="007E5691">
        <w:t xml:space="preserve"> - $</w:t>
      </w:r>
      <w:r w:rsidR="00EA0846">
        <w:t>7.25</w:t>
      </w:r>
    </w:p>
    <w:p w14:paraId="1F9B3413" w14:textId="77777777" w:rsidR="000B2005" w:rsidRDefault="000B2005" w:rsidP="000B2005">
      <w:pPr>
        <w:jc w:val="center"/>
        <w:rPr>
          <w:b/>
          <w:bCs/>
          <w:sz w:val="28"/>
          <w:szCs w:val="28"/>
        </w:rPr>
      </w:pPr>
    </w:p>
    <w:p w14:paraId="2029746D" w14:textId="77777777" w:rsidR="000B2005" w:rsidRDefault="000B2005" w:rsidP="000B2005">
      <w:pPr>
        <w:jc w:val="center"/>
        <w:rPr>
          <w:b/>
          <w:bCs/>
          <w:sz w:val="28"/>
          <w:szCs w:val="28"/>
        </w:rPr>
      </w:pPr>
      <w:r w:rsidRPr="00D1045D">
        <w:rPr>
          <w:b/>
          <w:bCs/>
          <w:sz w:val="28"/>
          <w:szCs w:val="28"/>
        </w:rPr>
        <w:t>Rentals</w:t>
      </w:r>
    </w:p>
    <w:p w14:paraId="16D3F9DC" w14:textId="182E2DF2" w:rsidR="00873783" w:rsidRDefault="00CD49B2" w:rsidP="008018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Client to provide</w:t>
      </w:r>
      <w:r w:rsidR="00710742">
        <w:rPr>
          <w:b/>
          <w:bCs/>
          <w:sz w:val="28"/>
          <w:szCs w:val="28"/>
        </w:rPr>
        <w:t xml:space="preserve"> linens</w:t>
      </w:r>
      <w:r w:rsidR="008018C0">
        <w:rPr>
          <w:b/>
          <w:bCs/>
          <w:sz w:val="28"/>
          <w:szCs w:val="28"/>
        </w:rPr>
        <w:t xml:space="preserve"> for guest ta</w:t>
      </w:r>
      <w:r w:rsidR="004A3D73">
        <w:rPr>
          <w:b/>
          <w:bCs/>
          <w:sz w:val="28"/>
          <w:szCs w:val="28"/>
        </w:rPr>
        <w:t>b</w:t>
      </w:r>
      <w:r w:rsidR="008018C0">
        <w:rPr>
          <w:b/>
          <w:bCs/>
          <w:sz w:val="28"/>
          <w:szCs w:val="28"/>
        </w:rPr>
        <w:t>les and vendors tables</w:t>
      </w:r>
    </w:p>
    <w:p w14:paraId="73EA80EC" w14:textId="77777777" w:rsidR="007A02F5" w:rsidRDefault="007A02F5" w:rsidP="000B2005">
      <w:pPr>
        <w:jc w:val="center"/>
        <w:rPr>
          <w:b/>
          <w:bCs/>
          <w:sz w:val="28"/>
          <w:szCs w:val="28"/>
        </w:rPr>
      </w:pPr>
    </w:p>
    <w:p w14:paraId="3C13E8F9" w14:textId="38C18A7C" w:rsidR="000B2005" w:rsidRPr="00D1045D" w:rsidRDefault="000B2005" w:rsidP="000B2005">
      <w:pPr>
        <w:jc w:val="center"/>
        <w:rPr>
          <w:b/>
          <w:bCs/>
          <w:sz w:val="28"/>
          <w:szCs w:val="28"/>
        </w:rPr>
      </w:pPr>
      <w:r w:rsidRPr="00D1045D">
        <w:rPr>
          <w:b/>
          <w:bCs/>
          <w:sz w:val="28"/>
          <w:szCs w:val="28"/>
        </w:rPr>
        <w:t>Labor /Extras</w:t>
      </w:r>
    </w:p>
    <w:p w14:paraId="62DD6555" w14:textId="5B1DDA14" w:rsidR="000B2005" w:rsidRDefault="000B2005" w:rsidP="000B2005">
      <w:pPr>
        <w:jc w:val="center"/>
      </w:pPr>
      <w:r>
        <w:t>Ceremony setup/clean up</w:t>
      </w:r>
      <w:r w:rsidR="001373FE">
        <w:t xml:space="preserve"> – Venue </w:t>
      </w:r>
      <w:r w:rsidR="009E08E2">
        <w:t>to Provide</w:t>
      </w:r>
    </w:p>
    <w:p w14:paraId="628555A7" w14:textId="615B6093" w:rsidR="000B2005" w:rsidRDefault="00575A38" w:rsidP="000B2005">
      <w:pPr>
        <w:jc w:val="center"/>
      </w:pPr>
      <w:r>
        <w:t xml:space="preserve">Client to do - </w:t>
      </w:r>
      <w:r w:rsidR="000B2005">
        <w:t>Set up (</w:t>
      </w:r>
      <w:r w:rsidR="00EC2B00">
        <w:t>tables, chairs, linens</w:t>
      </w:r>
      <w:r w:rsidR="000B2005">
        <w:t xml:space="preserve">) </w:t>
      </w:r>
    </w:p>
    <w:p w14:paraId="3033D776" w14:textId="11F1E232" w:rsidR="000B2005" w:rsidRDefault="007D69C8" w:rsidP="000B2005">
      <w:pPr>
        <w:jc w:val="center"/>
      </w:pPr>
      <w:r>
        <w:lastRenderedPageBreak/>
        <w:t>Plates at buffet</w:t>
      </w:r>
      <w:r w:rsidR="007153EA">
        <w:t>.</w:t>
      </w:r>
      <w:r w:rsidR="00772398">
        <w:t xml:space="preserve"> </w:t>
      </w:r>
      <w:r w:rsidR="00772398" w:rsidRPr="009E4ACB">
        <w:rPr>
          <w:highlight w:val="yellow"/>
        </w:rPr>
        <w:t>Couple to pick up</w:t>
      </w:r>
      <w:r w:rsidR="00E8306E" w:rsidRPr="009E4ACB">
        <w:rPr>
          <w:highlight w:val="yellow"/>
        </w:rPr>
        <w:t xml:space="preserve"> </w:t>
      </w:r>
      <w:r w:rsidR="001F07A8" w:rsidRPr="009E4ACB">
        <w:rPr>
          <w:highlight w:val="yellow"/>
        </w:rPr>
        <w:t>clear cutlery</w:t>
      </w:r>
      <w:r w:rsidR="00044DFC" w:rsidRPr="009E4ACB">
        <w:rPr>
          <w:highlight w:val="yellow"/>
        </w:rPr>
        <w:t xml:space="preserve"> and paper napkins </w:t>
      </w:r>
      <w:r w:rsidR="003715B7" w:rsidRPr="009E4ACB">
        <w:rPr>
          <w:highlight w:val="yellow"/>
        </w:rPr>
        <w:t>a few days before</w:t>
      </w:r>
      <w:r w:rsidR="00733070">
        <w:t xml:space="preserve"> </w:t>
      </w:r>
    </w:p>
    <w:p w14:paraId="5BEC8BCF" w14:textId="3CEBDE76" w:rsidR="00A9158C" w:rsidRDefault="00B300A1" w:rsidP="000B2005">
      <w:pPr>
        <w:jc w:val="center"/>
      </w:pPr>
      <w:r>
        <w:t>Couple</w:t>
      </w:r>
      <w:r w:rsidR="003C56E9">
        <w:t xml:space="preserve"> </w:t>
      </w:r>
      <w:r w:rsidR="008861B8">
        <w:t xml:space="preserve">will </w:t>
      </w:r>
      <w:r w:rsidR="003C56E9">
        <w:t>provide pitchers</w:t>
      </w:r>
      <w:r w:rsidR="008612EB">
        <w:t xml:space="preserve"> for tables</w:t>
      </w:r>
      <w:r w:rsidR="00EF447A">
        <w:t>,</w:t>
      </w:r>
      <w:r w:rsidR="008612EB">
        <w:t xml:space="preserve"> catering to </w:t>
      </w:r>
      <w:r w:rsidR="008612EB" w:rsidRPr="00D64D16">
        <w:rPr>
          <w:u w:val="single"/>
        </w:rPr>
        <w:t xml:space="preserve">have </w:t>
      </w:r>
      <w:r w:rsidR="00D73E80">
        <w:rPr>
          <w:u w:val="single"/>
        </w:rPr>
        <w:t xml:space="preserve">one </w:t>
      </w:r>
      <w:r w:rsidR="008612EB" w:rsidRPr="00D64D16">
        <w:rPr>
          <w:u w:val="single"/>
        </w:rPr>
        <w:t>extra staff</w:t>
      </w:r>
      <w:r w:rsidR="008612EB">
        <w:t xml:space="preserve"> for refilling pitchers at the tables</w:t>
      </w:r>
      <w:r w:rsidR="001F07A8">
        <w:t xml:space="preserve"> </w:t>
      </w:r>
      <w:r w:rsidR="00EF447A">
        <w:t xml:space="preserve">and </w:t>
      </w:r>
      <w:r w:rsidR="008861B8">
        <w:t>re</w:t>
      </w:r>
      <w:r w:rsidR="0080740E">
        <w:t>filling the hot water Urn</w:t>
      </w:r>
      <w:r w:rsidR="00071C75">
        <w:t>s</w:t>
      </w:r>
      <w:r w:rsidR="0080740E">
        <w:t xml:space="preserve"> </w:t>
      </w:r>
      <w:r w:rsidR="001F07A8">
        <w:t>$</w:t>
      </w:r>
      <w:r w:rsidR="00D64D16">
        <w:t>150</w:t>
      </w:r>
      <w:r w:rsidR="001F07A8">
        <w:t>.00</w:t>
      </w:r>
    </w:p>
    <w:p w14:paraId="3E646FB6" w14:textId="3176C410" w:rsidR="00304922" w:rsidRPr="001F07A8" w:rsidRDefault="001F07A8" w:rsidP="000B2005">
      <w:pPr>
        <w:jc w:val="center"/>
      </w:pPr>
      <w:r>
        <w:t>Couple to provide the bartender</w:t>
      </w:r>
    </w:p>
    <w:p w14:paraId="12DB5E8E" w14:textId="123C4770" w:rsidR="000B2005" w:rsidRDefault="000B2005" w:rsidP="000B2005">
      <w:pPr>
        <w:jc w:val="center"/>
      </w:pPr>
      <w:r>
        <w:t>Clean Up Reception (linens and decorations on one table, chairs and tables stacked</w:t>
      </w:r>
      <w:r w:rsidR="00D951F6">
        <w:t>)</w:t>
      </w:r>
      <w:r>
        <w:t xml:space="preserve"> </w:t>
      </w:r>
      <w:r w:rsidRPr="00334AFA">
        <w:t>- $3.25pp</w:t>
      </w:r>
    </w:p>
    <w:p w14:paraId="04C716F3" w14:textId="7341199B" w:rsidR="000B2005" w:rsidRDefault="006E5075" w:rsidP="000B2005">
      <w:pPr>
        <w:jc w:val="center"/>
      </w:pPr>
      <w:r>
        <w:t xml:space="preserve">Leave </w:t>
      </w:r>
      <w:r w:rsidR="00BC4F87">
        <w:t xml:space="preserve">on site- </w:t>
      </w:r>
      <w:r w:rsidR="000B2005">
        <w:t xml:space="preserve">Trash Removal </w:t>
      </w:r>
    </w:p>
    <w:p w14:paraId="64C825F1" w14:textId="460A20BC" w:rsidR="000B2005" w:rsidRDefault="000B2005" w:rsidP="000B2005">
      <w:pPr>
        <w:jc w:val="center"/>
      </w:pPr>
      <w:r>
        <w:t>Travel $</w:t>
      </w:r>
      <w:r w:rsidR="009E08E2">
        <w:t>100</w:t>
      </w:r>
      <w:r w:rsidR="007828AE">
        <w:t xml:space="preserve"> </w:t>
      </w:r>
    </w:p>
    <w:p w14:paraId="6A3EFE0E" w14:textId="3E7C6D02" w:rsidR="007828AE" w:rsidRDefault="007828AE" w:rsidP="000B2005">
      <w:pPr>
        <w:jc w:val="center"/>
      </w:pPr>
      <w:r>
        <w:t>(Tasting $50)</w:t>
      </w:r>
    </w:p>
    <w:p w14:paraId="456453C7" w14:textId="77777777" w:rsidR="001036FF" w:rsidRDefault="001036FF" w:rsidP="003D32B6"/>
    <w:p w14:paraId="50622A05" w14:textId="77777777" w:rsidR="00EC2B00" w:rsidRDefault="00EC2B00" w:rsidP="000B2005">
      <w:pPr>
        <w:jc w:val="center"/>
      </w:pPr>
    </w:p>
    <w:p w14:paraId="60F2E851" w14:textId="77777777" w:rsidR="00873282" w:rsidRPr="00D1045D" w:rsidRDefault="00C97CE3" w:rsidP="0023513A">
      <w:pPr>
        <w:jc w:val="center"/>
        <w:rPr>
          <w:b/>
          <w:bCs/>
          <w:sz w:val="28"/>
          <w:szCs w:val="28"/>
        </w:rPr>
      </w:pPr>
      <w:r w:rsidRPr="00D1045D">
        <w:rPr>
          <w:b/>
          <w:bCs/>
          <w:sz w:val="28"/>
          <w:szCs w:val="28"/>
        </w:rPr>
        <w:t>Billing Summary</w:t>
      </w:r>
    </w:p>
    <w:bookmarkStart w:id="0" w:name="_MON_1700142276"/>
    <w:bookmarkEnd w:id="0"/>
    <w:p w14:paraId="61C757D8" w14:textId="3AD2D818" w:rsidR="00C97CE3" w:rsidRDefault="00484E39" w:rsidP="0023513A">
      <w:pPr>
        <w:jc w:val="center"/>
      </w:pPr>
      <w:r>
        <w:object w:dxaOrig="8139" w:dyaOrig="4958" w14:anchorId="76526E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7.4pt;height:248.4pt" o:ole="">
            <v:imagedata r:id="rId8" o:title=""/>
          </v:shape>
          <o:OLEObject Type="Embed" ProgID="Excel.Sheet.12" ShapeID="_x0000_i1025" DrawAspect="Content" ObjectID="_1828271119" r:id="rId9"/>
        </w:object>
      </w:r>
    </w:p>
    <w:p w14:paraId="55137B56" w14:textId="1A47470E" w:rsidR="007C0C78" w:rsidRDefault="007C0C78" w:rsidP="001C646C">
      <w:pPr>
        <w:spacing w:line="235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Venmo Deposit </w:t>
      </w:r>
      <w:r w:rsidR="00D17E0E">
        <w:rPr>
          <w:sz w:val="20"/>
          <w:szCs w:val="20"/>
        </w:rPr>
        <w:t>#1 - $2000 8/30/24, Venmo Deposit #2 - $2000 9/30/24</w:t>
      </w:r>
    </w:p>
    <w:p w14:paraId="3781F34E" w14:textId="108EE5D3" w:rsidR="001C646C" w:rsidRDefault="001C646C" w:rsidP="001C646C">
      <w:pPr>
        <w:spacing w:line="235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Deposit Due at time of signing contract 50% </w:t>
      </w:r>
    </w:p>
    <w:p w14:paraId="0F5FB827" w14:textId="77777777" w:rsidR="001C646C" w:rsidRDefault="001C646C" w:rsidP="001C646C">
      <w:pPr>
        <w:spacing w:line="235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Final Guest Count Due </w:t>
      </w:r>
      <w:r w:rsidR="009F55D6">
        <w:rPr>
          <w:sz w:val="20"/>
          <w:szCs w:val="20"/>
        </w:rPr>
        <w:t>3 weeks prior</w:t>
      </w:r>
      <w:r>
        <w:rPr>
          <w:sz w:val="20"/>
          <w:szCs w:val="20"/>
        </w:rPr>
        <w:t xml:space="preserve"> Reception along with Remainder of Bill</w:t>
      </w:r>
    </w:p>
    <w:p w14:paraId="671762AF" w14:textId="74A31C29" w:rsidR="0019428C" w:rsidRDefault="00CB653E" w:rsidP="001C646C">
      <w:pPr>
        <w:spacing w:line="235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Prices are best estimates of future market value, subject to change. </w:t>
      </w:r>
    </w:p>
    <w:p w14:paraId="66286836" w14:textId="77777777" w:rsidR="001C646C" w:rsidRPr="00CD1D40" w:rsidRDefault="001C646C" w:rsidP="001C646C">
      <w:pPr>
        <w:spacing w:line="235" w:lineRule="atLeast"/>
        <w:jc w:val="center"/>
        <w:rPr>
          <w:sz w:val="20"/>
          <w:szCs w:val="20"/>
        </w:rPr>
      </w:pPr>
    </w:p>
    <w:p w14:paraId="3732DABA" w14:textId="77777777" w:rsidR="001C646C" w:rsidRDefault="001C646C" w:rsidP="001C646C">
      <w:pPr>
        <w:jc w:val="center"/>
      </w:pPr>
      <w:r>
        <w:t>Client Name: _____________________________</w:t>
      </w:r>
    </w:p>
    <w:p w14:paraId="34FDD5C2" w14:textId="77777777" w:rsidR="001C646C" w:rsidRDefault="001C646C" w:rsidP="001C646C">
      <w:pPr>
        <w:jc w:val="center"/>
      </w:pPr>
      <w:r>
        <w:t>Client Signature: __________________________     Date: ______________________________</w:t>
      </w:r>
    </w:p>
    <w:p w14:paraId="08FE3232" w14:textId="77777777" w:rsidR="009F55D6" w:rsidRDefault="00000000" w:rsidP="009F55D6">
      <w:pPr>
        <w:jc w:val="center"/>
      </w:pPr>
      <w:r>
        <w:rPr>
          <w:noProof/>
        </w:rPr>
        <w:lastRenderedPageBreak/>
        <w:pict w14:anchorId="5359906F">
          <v:rect id="Ink 1" o:spid="_x0000_s1026" style="position:absolute;left:0;text-align:left;margin-left:131.9pt;margin-top:-10.4pt;width:99.5pt;height:36.5pt;z-index:1;visibility:visible" filled="f" strokeweight=".5mm">
            <v:stroke endcap="round"/>
            <v:path shadowok="f" o:extrusionok="f" fillok="f" insetpenok="f"/>
            <o:lock v:ext="edit" rotation="t" aspectratio="t" verticies="t" text="t" shapetype="t"/>
            <o:ink i="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" annotation="t"/>
          </v:rect>
        </w:pict>
      </w:r>
      <w:r w:rsidR="00A85888">
        <w:t>The Catering Company</w:t>
      </w:r>
      <w:r w:rsidR="009F55D6">
        <w:t>:  ____________________</w:t>
      </w:r>
      <w:r w:rsidR="009F55D6">
        <w:tab/>
        <w:t xml:space="preserve">Date: </w:t>
      </w:r>
      <w:r w:rsidR="009F55D6" w:rsidRPr="009F55D6">
        <w:rPr>
          <w:u w:val="single"/>
        </w:rPr>
        <w:t>________________________</w:t>
      </w:r>
    </w:p>
    <w:p w14:paraId="1AD85CEB" w14:textId="77777777" w:rsidR="001C646C" w:rsidRDefault="00A85888" w:rsidP="001C646C">
      <w:pPr>
        <w:jc w:val="center"/>
      </w:pPr>
      <w:r>
        <w:t xml:space="preserve">Contact Information: </w:t>
      </w:r>
      <w:hyperlink r:id="rId10" w:history="1">
        <w:r w:rsidRPr="00EE6C6B">
          <w:rPr>
            <w:rStyle w:val="Hyperlink"/>
          </w:rPr>
          <w:t>info@thecatering-company.com</w:t>
        </w:r>
      </w:hyperlink>
      <w:r>
        <w:t xml:space="preserve">      540-458-1808</w:t>
      </w:r>
    </w:p>
    <w:p w14:paraId="7971520C" w14:textId="77777777" w:rsidR="00C10B8E" w:rsidRDefault="00C10B8E" w:rsidP="001C646C">
      <w:pPr>
        <w:jc w:val="center"/>
      </w:pPr>
    </w:p>
    <w:p w14:paraId="0B659CC9" w14:textId="77777777" w:rsidR="001C646C" w:rsidRPr="005E10A6" w:rsidRDefault="001C646C" w:rsidP="001C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</w:rPr>
      </w:pPr>
      <w:r w:rsidRPr="005E10A6">
        <w:rPr>
          <w:rFonts w:ascii="Arial" w:eastAsia="Times New Roman" w:hAnsi="Arial" w:cs="Arial"/>
          <w:b/>
          <w:bCs/>
          <w:color w:val="222222"/>
          <w:sz w:val="18"/>
          <w:szCs w:val="18"/>
        </w:rPr>
        <w:t>Cancelation or Change of Date Policy: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 Over </w:t>
      </w:r>
      <w:r>
        <w:rPr>
          <w:rFonts w:ascii="Arial" w:eastAsia="Times New Roman" w:hAnsi="Arial" w:cs="Arial"/>
          <w:color w:val="222222"/>
          <w:sz w:val="16"/>
          <w:szCs w:val="16"/>
        </w:rPr>
        <w:t>60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 days prior to the event </w:t>
      </w:r>
      <w:r w:rsidR="00C22FEB">
        <w:rPr>
          <w:rFonts w:ascii="Arial" w:eastAsia="Times New Roman" w:hAnsi="Arial" w:cs="Arial"/>
          <w:color w:val="222222"/>
          <w:sz w:val="16"/>
          <w:szCs w:val="16"/>
        </w:rPr>
        <w:t>–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  <w:r w:rsidR="00C22FEB">
        <w:rPr>
          <w:rFonts w:ascii="Arial" w:eastAsia="Times New Roman" w:hAnsi="Arial" w:cs="Arial"/>
          <w:color w:val="222222"/>
          <w:sz w:val="16"/>
          <w:szCs w:val="16"/>
        </w:rPr>
        <w:t xml:space="preserve">A $500 Date freeze will be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forfeited,</w:t>
      </w:r>
      <w:r w:rsidR="00C22FEB">
        <w:rPr>
          <w:rFonts w:ascii="Arial" w:eastAsia="Times New Roman" w:hAnsi="Arial" w:cs="Arial"/>
          <w:color w:val="222222"/>
          <w:sz w:val="16"/>
          <w:szCs w:val="16"/>
        </w:rPr>
        <w:t xml:space="preserve"> and 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I would hope to find a time that we can reschedule your </w:t>
      </w:r>
      <w:r w:rsidR="009243A6" w:rsidRPr="005E10A6">
        <w:rPr>
          <w:rFonts w:ascii="Arial" w:eastAsia="Times New Roman" w:hAnsi="Arial" w:cs="Arial"/>
          <w:color w:val="222222"/>
          <w:sz w:val="16"/>
          <w:szCs w:val="16"/>
        </w:rPr>
        <w:t>event.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 xml:space="preserve"> Within </w:t>
      </w:r>
      <w:r>
        <w:rPr>
          <w:rFonts w:ascii="Arial" w:eastAsia="Times New Roman" w:hAnsi="Arial" w:cs="Arial"/>
          <w:color w:val="222222"/>
          <w:sz w:val="16"/>
          <w:szCs w:val="16"/>
        </w:rPr>
        <w:t>30-60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 days prior to the event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–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A m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aximum of </w:t>
      </w:r>
      <w:r w:rsidR="001F09E3">
        <w:rPr>
          <w:rFonts w:ascii="Arial" w:eastAsia="Times New Roman" w:hAnsi="Arial" w:cs="Arial"/>
          <w:color w:val="222222"/>
          <w:sz w:val="16"/>
          <w:szCs w:val="16"/>
        </w:rPr>
        <w:t>30</w:t>
      </w:r>
      <w:r w:rsidR="001F09E3" w:rsidRPr="005E10A6">
        <w:rPr>
          <w:rFonts w:ascii="Arial" w:eastAsia="Times New Roman" w:hAnsi="Arial" w:cs="Arial"/>
          <w:color w:val="222222"/>
          <w:sz w:val="16"/>
          <w:szCs w:val="16"/>
        </w:rPr>
        <w:t>%</w:t>
      </w:r>
      <w:r w:rsidR="001F09E3"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  <w:r w:rsidR="001F09E3" w:rsidRPr="005E10A6">
        <w:rPr>
          <w:rFonts w:ascii="Arial" w:eastAsia="Times New Roman" w:hAnsi="Arial" w:cs="Arial"/>
          <w:color w:val="222222"/>
          <w:sz w:val="16"/>
          <w:szCs w:val="16"/>
        </w:rPr>
        <w:t>of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 the </w:t>
      </w:r>
      <w:r w:rsidR="001F09E3">
        <w:rPr>
          <w:rFonts w:ascii="Arial" w:eastAsia="Times New Roman" w:hAnsi="Arial" w:cs="Arial"/>
          <w:color w:val="222222"/>
          <w:sz w:val="16"/>
          <w:szCs w:val="16"/>
        </w:rPr>
        <w:t>deposit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> </w:t>
      </w:r>
      <w:r w:rsidR="001F09E3">
        <w:rPr>
          <w:rFonts w:ascii="Arial" w:eastAsia="Times New Roman" w:hAnsi="Arial" w:cs="Arial"/>
          <w:color w:val="222222"/>
          <w:sz w:val="16"/>
          <w:szCs w:val="16"/>
        </w:rPr>
        <w:t xml:space="preserve">minus the $500 date freeze 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will be refunded, depending on products purchased for the event. Within </w:t>
      </w:r>
      <w:r>
        <w:rPr>
          <w:rFonts w:ascii="Arial" w:eastAsia="Times New Roman" w:hAnsi="Arial" w:cs="Arial"/>
          <w:color w:val="222222"/>
          <w:sz w:val="16"/>
          <w:szCs w:val="16"/>
        </w:rPr>
        <w:t>3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0 days of the event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the deposit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  <w:r w:rsidR="009243A6" w:rsidRPr="005E10A6">
        <w:rPr>
          <w:rFonts w:ascii="Arial" w:eastAsia="Times New Roman" w:hAnsi="Arial" w:cs="Arial"/>
          <w:color w:val="222222"/>
          <w:sz w:val="16"/>
          <w:szCs w:val="16"/>
        </w:rPr>
        <w:t>is forfeited</w:t>
      </w:r>
      <w:r w:rsidR="00B6694F">
        <w:rPr>
          <w:rFonts w:ascii="Arial" w:eastAsia="Times New Roman" w:hAnsi="Arial" w:cs="Arial"/>
          <w:color w:val="222222"/>
          <w:sz w:val="16"/>
          <w:szCs w:val="16"/>
        </w:rPr>
        <w:t>, a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>nything paid above the deposit will be refunded.</w:t>
      </w:r>
      <w:r w:rsidR="001F09E3">
        <w:rPr>
          <w:rFonts w:ascii="Arial" w:eastAsia="Times New Roman" w:hAnsi="Arial" w:cs="Arial"/>
          <w:color w:val="222222"/>
          <w:sz w:val="16"/>
          <w:szCs w:val="16"/>
        </w:rPr>
        <w:t xml:space="preserve"> Within 2 weeks 100% of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the contract</w:t>
      </w:r>
      <w:r w:rsidR="001F09E3">
        <w:rPr>
          <w:rFonts w:ascii="Arial" w:eastAsia="Times New Roman" w:hAnsi="Arial" w:cs="Arial"/>
          <w:color w:val="222222"/>
          <w:sz w:val="16"/>
          <w:szCs w:val="16"/>
        </w:rPr>
        <w:t xml:space="preserve"> total will be forfeit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ed</w:t>
      </w:r>
      <w:r w:rsidR="001F09E3">
        <w:rPr>
          <w:rFonts w:ascii="Arial" w:eastAsia="Times New Roman" w:hAnsi="Arial" w:cs="Arial"/>
          <w:color w:val="222222"/>
          <w:sz w:val="16"/>
          <w:szCs w:val="16"/>
        </w:rPr>
        <w:t xml:space="preserve">. </w:t>
      </w:r>
    </w:p>
    <w:p w14:paraId="543C7966" w14:textId="77777777" w:rsidR="00E61EA8" w:rsidRDefault="001C646C" w:rsidP="00A85888">
      <w:pPr>
        <w:spacing w:after="0"/>
        <w:rPr>
          <w:rFonts w:ascii="Arial" w:eastAsia="Times New Roman" w:hAnsi="Arial" w:cs="Arial"/>
          <w:color w:val="222222"/>
          <w:sz w:val="16"/>
          <w:szCs w:val="16"/>
        </w:rPr>
      </w:pPr>
      <w:r w:rsidRPr="005E10A6">
        <w:rPr>
          <w:rFonts w:ascii="Arial" w:eastAsia="Times New Roman" w:hAnsi="Arial" w:cs="Arial"/>
          <w:b/>
          <w:bCs/>
          <w:color w:val="222222"/>
          <w:sz w:val="18"/>
          <w:szCs w:val="18"/>
        </w:rPr>
        <w:t>Guest Count Policy: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 If guest counts drop </w:t>
      </w:r>
      <w:r w:rsidR="00A85888">
        <w:rPr>
          <w:rFonts w:ascii="Arial" w:eastAsia="Times New Roman" w:hAnsi="Arial" w:cs="Arial"/>
          <w:color w:val="222222"/>
          <w:sz w:val="16"/>
          <w:szCs w:val="16"/>
        </w:rPr>
        <w:t>10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>% below original guest</w:t>
      </w:r>
      <w:r w:rsidR="00D01F5D">
        <w:rPr>
          <w:rFonts w:ascii="Arial" w:eastAsia="Times New Roman" w:hAnsi="Arial" w:cs="Arial"/>
          <w:color w:val="222222"/>
          <w:sz w:val="16"/>
          <w:szCs w:val="16"/>
        </w:rPr>
        <w:t>s</w:t>
      </w:r>
      <w:r w:rsidRPr="005E10A6">
        <w:rPr>
          <w:rFonts w:ascii="Arial" w:eastAsia="Times New Roman" w:hAnsi="Arial" w:cs="Arial"/>
          <w:color w:val="222222"/>
          <w:sz w:val="16"/>
          <w:szCs w:val="16"/>
        </w:rPr>
        <w:t xml:space="preserve"> count prices may vary</w:t>
      </w:r>
      <w:r w:rsidR="00D01F5D">
        <w:rPr>
          <w:rFonts w:ascii="Arial" w:eastAsia="Times New Roman" w:hAnsi="Arial" w:cs="Arial"/>
          <w:color w:val="222222"/>
          <w:sz w:val="16"/>
          <w:szCs w:val="16"/>
        </w:rPr>
        <w:t>.</w:t>
      </w:r>
    </w:p>
    <w:p w14:paraId="2F0A289B" w14:textId="77777777" w:rsidR="00A85888" w:rsidRDefault="00A85888" w:rsidP="00A85888">
      <w:pPr>
        <w:spacing w:after="0"/>
        <w:rPr>
          <w:rFonts w:ascii="Arial" w:eastAsia="Times New Roman" w:hAnsi="Arial" w:cs="Arial"/>
          <w:color w:val="222222"/>
          <w:sz w:val="16"/>
          <w:szCs w:val="16"/>
        </w:rPr>
      </w:pPr>
      <w:r w:rsidRPr="00A85888">
        <w:rPr>
          <w:rFonts w:ascii="Arial" w:eastAsia="Times New Roman" w:hAnsi="Arial" w:cs="Arial"/>
          <w:b/>
          <w:bCs/>
          <w:color w:val="222222"/>
          <w:sz w:val="18"/>
          <w:szCs w:val="18"/>
        </w:rPr>
        <w:t>Rentals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 – All Rental</w:t>
      </w:r>
      <w:r w:rsidR="001444AF">
        <w:rPr>
          <w:rFonts w:ascii="Arial" w:eastAsia="Times New Roman" w:hAnsi="Arial" w:cs="Arial"/>
          <w:color w:val="222222"/>
          <w:sz w:val="16"/>
          <w:szCs w:val="16"/>
        </w:rPr>
        <w:t xml:space="preserve"> cost</w:t>
      </w:r>
      <w:r w:rsidR="00D01F5D">
        <w:rPr>
          <w:rFonts w:ascii="Arial" w:eastAsia="Times New Roman" w:hAnsi="Arial" w:cs="Arial"/>
          <w:color w:val="222222"/>
          <w:sz w:val="16"/>
          <w:szCs w:val="16"/>
        </w:rPr>
        <w:t>s</w:t>
      </w:r>
      <w:r w:rsidR="001444AF"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  <w:r>
        <w:rPr>
          <w:rFonts w:ascii="Arial" w:eastAsia="Times New Roman" w:hAnsi="Arial" w:cs="Arial"/>
          <w:color w:val="222222"/>
          <w:sz w:val="16"/>
          <w:szCs w:val="16"/>
        </w:rPr>
        <w:t>are subject to change</w:t>
      </w:r>
      <w:r w:rsidR="001444AF">
        <w:rPr>
          <w:rFonts w:ascii="Arial" w:eastAsia="Times New Roman" w:hAnsi="Arial" w:cs="Arial"/>
          <w:color w:val="222222"/>
          <w:sz w:val="16"/>
          <w:szCs w:val="16"/>
        </w:rPr>
        <w:t xml:space="preserve"> by The Catering Company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 up to final payment date</w:t>
      </w:r>
      <w:r w:rsidR="001444AF">
        <w:rPr>
          <w:rFonts w:ascii="Arial" w:eastAsia="Times New Roman" w:hAnsi="Arial" w:cs="Arial"/>
          <w:color w:val="222222"/>
          <w:sz w:val="16"/>
          <w:szCs w:val="16"/>
        </w:rPr>
        <w:t xml:space="preserve"> to match market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value.</w:t>
      </w:r>
    </w:p>
    <w:p w14:paraId="33C48106" w14:textId="77777777" w:rsidR="001F09E3" w:rsidRDefault="001F09E3" w:rsidP="00A85888">
      <w:pPr>
        <w:spacing w:after="0"/>
        <w:rPr>
          <w:rFonts w:ascii="Arial" w:eastAsia="Times New Roman" w:hAnsi="Arial" w:cs="Arial"/>
          <w:color w:val="222222"/>
          <w:sz w:val="16"/>
          <w:szCs w:val="16"/>
        </w:rPr>
      </w:pPr>
      <w:r w:rsidRPr="001F09E3">
        <w:rPr>
          <w:rFonts w:ascii="Arial" w:eastAsia="Times New Roman" w:hAnsi="Arial" w:cs="Arial"/>
          <w:b/>
          <w:bCs/>
          <w:color w:val="222222"/>
          <w:sz w:val="18"/>
          <w:szCs w:val="18"/>
        </w:rPr>
        <w:t>Food Escalation</w:t>
      </w:r>
      <w:r w:rsidRPr="001F09E3">
        <w:rPr>
          <w:rFonts w:ascii="Arial" w:eastAsia="Times New Roman" w:hAnsi="Arial" w:cs="Arial"/>
          <w:color w:val="222222"/>
          <w:sz w:val="18"/>
          <w:szCs w:val="18"/>
        </w:rPr>
        <w:t xml:space="preserve"> 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– Food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costs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 are subject to change in the event of escalation up to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the final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 payment date</w:t>
      </w:r>
      <w:r w:rsidR="00D01F5D">
        <w:rPr>
          <w:rFonts w:ascii="Arial" w:eastAsia="Times New Roman" w:hAnsi="Arial" w:cs="Arial"/>
          <w:color w:val="222222"/>
          <w:sz w:val="16"/>
          <w:szCs w:val="16"/>
        </w:rPr>
        <w:t xml:space="preserve"> to match market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value.</w:t>
      </w:r>
    </w:p>
    <w:p w14:paraId="14969E4C" w14:textId="674B1DAB" w:rsidR="00C92921" w:rsidRDefault="00C92921" w:rsidP="00A85888">
      <w:pPr>
        <w:spacing w:after="0"/>
        <w:rPr>
          <w:rFonts w:ascii="Arial" w:eastAsia="Times New Roman" w:hAnsi="Arial" w:cs="Arial"/>
          <w:color w:val="222222"/>
          <w:sz w:val="16"/>
          <w:szCs w:val="16"/>
        </w:rPr>
      </w:pPr>
      <w:r w:rsidRPr="00C92921">
        <w:rPr>
          <w:rFonts w:ascii="Arial" w:eastAsia="Times New Roman" w:hAnsi="Arial" w:cs="Arial"/>
          <w:b/>
          <w:bCs/>
          <w:color w:val="222222"/>
          <w:sz w:val="18"/>
          <w:szCs w:val="18"/>
        </w:rPr>
        <w:t>Credit/ Debit Fees</w:t>
      </w:r>
      <w:r w:rsidRPr="00C92921">
        <w:rPr>
          <w:rFonts w:ascii="Arial" w:eastAsia="Times New Roman" w:hAnsi="Arial" w:cs="Arial"/>
          <w:color w:val="222222"/>
          <w:sz w:val="18"/>
          <w:szCs w:val="18"/>
        </w:rPr>
        <w:t xml:space="preserve"> </w:t>
      </w:r>
      <w:r>
        <w:rPr>
          <w:rFonts w:ascii="Arial" w:eastAsia="Times New Roman" w:hAnsi="Arial" w:cs="Arial"/>
          <w:color w:val="222222"/>
          <w:sz w:val="16"/>
          <w:szCs w:val="16"/>
        </w:rPr>
        <w:t>– 5% fees for all cards</w:t>
      </w:r>
      <w:r w:rsidR="00C10B8E">
        <w:rPr>
          <w:rFonts w:ascii="Arial" w:eastAsia="Times New Roman" w:hAnsi="Arial" w:cs="Arial"/>
          <w:color w:val="222222"/>
          <w:sz w:val="16"/>
          <w:szCs w:val="16"/>
        </w:rPr>
        <w:t xml:space="preserve">   </w:t>
      </w:r>
      <w:r w:rsidR="00C10B8E" w:rsidRPr="00C10B8E">
        <w:rPr>
          <w:rFonts w:ascii="Arial" w:eastAsia="Times New Roman" w:hAnsi="Arial" w:cs="Arial"/>
          <w:b/>
          <w:bCs/>
          <w:color w:val="222222"/>
          <w:sz w:val="18"/>
          <w:szCs w:val="18"/>
        </w:rPr>
        <w:t>Checks</w:t>
      </w:r>
      <w:r w:rsidR="00C10B8E">
        <w:rPr>
          <w:rFonts w:ascii="Arial" w:eastAsia="Times New Roman" w:hAnsi="Arial" w:cs="Arial"/>
          <w:color w:val="222222"/>
          <w:sz w:val="16"/>
          <w:szCs w:val="16"/>
        </w:rPr>
        <w:t xml:space="preserve"> – Made out to “The Caterer</w:t>
      </w:r>
      <w:r w:rsidR="002F53D5">
        <w:rPr>
          <w:rFonts w:ascii="Arial" w:eastAsia="Times New Roman" w:hAnsi="Arial" w:cs="Arial"/>
          <w:color w:val="222222"/>
          <w:sz w:val="16"/>
          <w:szCs w:val="16"/>
        </w:rPr>
        <w:t>.</w:t>
      </w:r>
      <w:r w:rsidR="00C10B8E"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  <w:r w:rsidR="00DE070B">
        <w:rPr>
          <w:rFonts w:ascii="Arial" w:eastAsia="Times New Roman" w:hAnsi="Arial" w:cs="Arial"/>
          <w:color w:val="222222"/>
          <w:sz w:val="16"/>
          <w:szCs w:val="16"/>
        </w:rPr>
        <w:t xml:space="preserve">LLC”  </w:t>
      </w:r>
      <w:r w:rsidR="009243A6" w:rsidRPr="009243A6">
        <w:rPr>
          <w:rFonts w:ascii="Arial" w:eastAsia="Times New Roman" w:hAnsi="Arial" w:cs="Arial"/>
          <w:b/>
          <w:bCs/>
          <w:color w:val="222222"/>
          <w:sz w:val="16"/>
          <w:szCs w:val="16"/>
        </w:rPr>
        <w:t>Venmo</w:t>
      </w:r>
      <w:r w:rsidR="001444AF" w:rsidRPr="009B246C">
        <w:rPr>
          <w:rFonts w:ascii="Arial" w:eastAsia="Times New Roman" w:hAnsi="Arial" w:cs="Arial"/>
          <w:b/>
          <w:bCs/>
          <w:color w:val="222222"/>
          <w:sz w:val="18"/>
          <w:szCs w:val="18"/>
        </w:rPr>
        <w:t xml:space="preserve"> </w:t>
      </w:r>
      <w:r w:rsidR="001444AF">
        <w:rPr>
          <w:rFonts w:ascii="Arial" w:eastAsia="Times New Roman" w:hAnsi="Arial" w:cs="Arial"/>
          <w:color w:val="222222"/>
          <w:sz w:val="16"/>
          <w:szCs w:val="16"/>
        </w:rPr>
        <w:t xml:space="preserve">– 2% fee will </w:t>
      </w:r>
      <w:r w:rsidR="009243A6">
        <w:rPr>
          <w:rFonts w:ascii="Arial" w:eastAsia="Times New Roman" w:hAnsi="Arial" w:cs="Arial"/>
          <w:color w:val="222222"/>
          <w:sz w:val="16"/>
          <w:szCs w:val="16"/>
        </w:rPr>
        <w:t>apply.</w:t>
      </w:r>
      <w:r w:rsidR="001444AF"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</w:p>
    <w:p w14:paraId="71437849" w14:textId="77777777" w:rsidR="00C10B8E" w:rsidRDefault="00C10B8E" w:rsidP="00A85888">
      <w:pPr>
        <w:spacing w:after="0"/>
        <w:rPr>
          <w:rFonts w:ascii="Arial" w:eastAsia="Times New Roman" w:hAnsi="Arial" w:cs="Arial"/>
          <w:color w:val="222222"/>
          <w:sz w:val="16"/>
          <w:szCs w:val="16"/>
        </w:rPr>
      </w:pPr>
      <w:r w:rsidRPr="00C10B8E">
        <w:rPr>
          <w:rFonts w:ascii="Arial" w:eastAsia="Times New Roman" w:hAnsi="Arial" w:cs="Arial"/>
          <w:b/>
          <w:bCs/>
          <w:color w:val="222222"/>
          <w:sz w:val="18"/>
          <w:szCs w:val="18"/>
        </w:rPr>
        <w:t>Additional Fees</w:t>
      </w:r>
      <w:r w:rsidRPr="00C10B8E">
        <w:rPr>
          <w:rFonts w:ascii="Arial" w:eastAsia="Times New Roman" w:hAnsi="Arial" w:cs="Arial"/>
          <w:color w:val="222222"/>
          <w:sz w:val="18"/>
          <w:szCs w:val="18"/>
        </w:rPr>
        <w:t xml:space="preserve"> 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– For events </w:t>
      </w:r>
      <w:r w:rsidR="00D01F5D">
        <w:rPr>
          <w:rFonts w:ascii="Arial" w:eastAsia="Times New Roman" w:hAnsi="Arial" w:cs="Arial"/>
          <w:color w:val="222222"/>
          <w:sz w:val="16"/>
          <w:szCs w:val="16"/>
        </w:rPr>
        <w:t xml:space="preserve">that </w:t>
      </w:r>
      <w:r>
        <w:rPr>
          <w:rFonts w:ascii="Arial" w:eastAsia="Times New Roman" w:hAnsi="Arial" w:cs="Arial"/>
          <w:color w:val="222222"/>
          <w:sz w:val="16"/>
          <w:szCs w:val="16"/>
        </w:rPr>
        <w:t>The Catering Company is not providing setup, onsite walk throughs will have a $150 fee (plus possible fuel charges)</w:t>
      </w:r>
    </w:p>
    <w:p w14:paraId="446A8EF1" w14:textId="77777777" w:rsidR="002F53D5" w:rsidRDefault="002F53D5" w:rsidP="002F53D5">
      <w:pPr>
        <w:spacing w:after="0"/>
        <w:rPr>
          <w:rFonts w:ascii="Arial" w:eastAsia="Times New Roman" w:hAnsi="Arial" w:cs="Arial"/>
          <w:color w:val="222222"/>
          <w:sz w:val="16"/>
          <w:szCs w:val="16"/>
        </w:rPr>
      </w:pPr>
      <w:r w:rsidRPr="00186A91">
        <w:rPr>
          <w:rFonts w:ascii="Arial" w:eastAsia="Times New Roman" w:hAnsi="Arial" w:cs="Arial"/>
          <w:b/>
          <w:bCs/>
          <w:color w:val="222222"/>
          <w:sz w:val="18"/>
          <w:szCs w:val="18"/>
        </w:rPr>
        <w:t>Additional Fees</w:t>
      </w:r>
      <w:r w:rsidRPr="00186A91">
        <w:rPr>
          <w:rFonts w:ascii="Arial" w:eastAsia="Times New Roman" w:hAnsi="Arial" w:cs="Arial"/>
          <w:color w:val="222222"/>
          <w:sz w:val="18"/>
          <w:szCs w:val="18"/>
        </w:rPr>
        <w:t xml:space="preserve"> </w:t>
      </w:r>
      <w:r>
        <w:rPr>
          <w:rFonts w:ascii="Arial" w:eastAsia="Times New Roman" w:hAnsi="Arial" w:cs="Arial"/>
          <w:color w:val="222222"/>
          <w:sz w:val="16"/>
          <w:szCs w:val="16"/>
        </w:rPr>
        <w:t>– Additional labor charges may apply over 6 hours of service onsite ($30 per hour per server, $50 per hour per supervisor or bartender)</w:t>
      </w:r>
      <w:r w:rsidRPr="00CA733C"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  <w:r>
        <w:rPr>
          <w:rFonts w:ascii="Arial" w:eastAsia="Times New Roman" w:hAnsi="Arial" w:cs="Arial"/>
          <w:color w:val="222222"/>
          <w:sz w:val="16"/>
          <w:szCs w:val="16"/>
        </w:rPr>
        <w:t>- Setup or cleanup times do not count towards service hours (1.5 hours Setup and 1 hour Clean up)</w:t>
      </w:r>
    </w:p>
    <w:p w14:paraId="46FA884B" w14:textId="7DBF07F8" w:rsidR="009B246C" w:rsidRDefault="009B246C" w:rsidP="002F53D5">
      <w:pPr>
        <w:spacing w:after="0"/>
        <w:rPr>
          <w:rFonts w:ascii="Arial" w:eastAsia="Times New Roman" w:hAnsi="Arial" w:cs="Arial"/>
          <w:color w:val="222222"/>
          <w:sz w:val="16"/>
          <w:szCs w:val="16"/>
        </w:rPr>
      </w:pPr>
      <w:r w:rsidRPr="009B246C">
        <w:rPr>
          <w:rFonts w:ascii="Arial" w:eastAsia="Times New Roman" w:hAnsi="Arial" w:cs="Arial"/>
          <w:b/>
          <w:bCs/>
          <w:color w:val="222222"/>
          <w:sz w:val="18"/>
          <w:szCs w:val="18"/>
        </w:rPr>
        <w:t>Bartenders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 – this is a labor charge only. Ice, coolers, mixers</w:t>
      </w:r>
      <w:r w:rsidR="00DE070B">
        <w:rPr>
          <w:rFonts w:ascii="Arial" w:eastAsia="Times New Roman" w:hAnsi="Arial" w:cs="Arial"/>
          <w:color w:val="222222"/>
          <w:sz w:val="16"/>
          <w:szCs w:val="16"/>
        </w:rPr>
        <w:t>, and drinks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 can be purchased separately. Liquor Liability to be billed separately.</w:t>
      </w:r>
    </w:p>
    <w:p w14:paraId="144B8FCC" w14:textId="77777777" w:rsidR="006825A7" w:rsidRDefault="006825A7" w:rsidP="00A85888">
      <w:pPr>
        <w:spacing w:after="0"/>
        <w:rPr>
          <w:rFonts w:ascii="Arial" w:eastAsia="Times New Roman" w:hAnsi="Arial" w:cs="Arial"/>
          <w:color w:val="222222"/>
          <w:sz w:val="16"/>
          <w:szCs w:val="16"/>
        </w:rPr>
      </w:pPr>
    </w:p>
    <w:p w14:paraId="31D843D3" w14:textId="77777777" w:rsidR="00C22FEB" w:rsidRDefault="00C22FEB" w:rsidP="00A85888">
      <w:pPr>
        <w:spacing w:after="0"/>
        <w:rPr>
          <w:rFonts w:ascii="Arial" w:eastAsia="Times New Roman" w:hAnsi="Arial" w:cs="Arial"/>
          <w:color w:val="222222"/>
          <w:sz w:val="16"/>
          <w:szCs w:val="16"/>
        </w:rPr>
      </w:pPr>
    </w:p>
    <w:p w14:paraId="50AED0C4" w14:textId="77777777" w:rsidR="00C22FEB" w:rsidRDefault="00C22FEB" w:rsidP="00A85888">
      <w:pPr>
        <w:spacing w:after="0"/>
      </w:pPr>
    </w:p>
    <w:p w14:paraId="5D8BC43F" w14:textId="77777777" w:rsidR="00C92921" w:rsidRDefault="00C92921" w:rsidP="00C92921">
      <w:pPr>
        <w:pStyle w:val="Footer"/>
        <w:jc w:val="center"/>
      </w:pPr>
      <w:r>
        <w:t>Disposable Service Included</w:t>
      </w:r>
    </w:p>
    <w:p w14:paraId="55F484F2" w14:textId="77777777" w:rsidR="00C92921" w:rsidRDefault="00C92921" w:rsidP="00C92921">
      <w:pPr>
        <w:pStyle w:val="Footer"/>
        <w:jc w:val="center"/>
      </w:pPr>
      <w:r>
        <w:t xml:space="preserve">9.4% Tax and 20% Service and Gratuity Charge on all </w:t>
      </w:r>
      <w:r w:rsidR="00D32C54">
        <w:t>events.</w:t>
      </w:r>
    </w:p>
    <w:p w14:paraId="36556C35" w14:textId="77777777" w:rsidR="00092801" w:rsidRDefault="00092801" w:rsidP="00092801">
      <w:pPr>
        <w:jc w:val="center"/>
      </w:pPr>
      <w:r>
        <w:t>4:00-4:15 PM</w:t>
      </w:r>
    </w:p>
    <w:p w14:paraId="06250BF8" w14:textId="77777777" w:rsidR="00092801" w:rsidRDefault="00092801" w:rsidP="00092801">
      <w:pPr>
        <w:jc w:val="center"/>
      </w:pPr>
      <w:r>
        <w:t>4:15-4:30 PM Wedding Party in place, ready for ceremony Kelly &amp; Aaron &amp; EVERYONE! :) DJ Set Starts @ 4:30</w:t>
      </w:r>
    </w:p>
    <w:p w14:paraId="5648CCFC" w14:textId="77777777" w:rsidR="00092801" w:rsidRDefault="00092801" w:rsidP="00092801">
      <w:pPr>
        <w:jc w:val="center"/>
      </w:pPr>
      <w:r>
        <w:t>4:30-4:45 PM Wedding Ceremony!</w:t>
      </w:r>
    </w:p>
    <w:p w14:paraId="41ECB99C" w14:textId="77777777" w:rsidR="00092801" w:rsidRDefault="00092801" w:rsidP="00092801">
      <w:pPr>
        <w:jc w:val="center"/>
      </w:pPr>
      <w:r>
        <w:t>4:45-5:00 PM Entire wedding party portraits, Family portraits Kelly &amp; Aaron, Wedding Party, Family</w:t>
      </w:r>
    </w:p>
    <w:p w14:paraId="31997C40" w14:textId="77777777" w:rsidR="00092801" w:rsidRDefault="00092801" w:rsidP="00092801">
      <w:pPr>
        <w:jc w:val="center"/>
      </w:pPr>
      <w:r>
        <w:t>5:00-5:15 PM Cocktail Hour, family and party portraits Kelly &amp; Aaron</w:t>
      </w:r>
    </w:p>
    <w:p w14:paraId="68407046" w14:textId="77777777" w:rsidR="00092801" w:rsidRDefault="00092801" w:rsidP="00092801">
      <w:pPr>
        <w:jc w:val="center"/>
      </w:pPr>
      <w:r>
        <w:t>5:15-5:30 PM Cocktail Hour, Kelly &amp; Aaron take couple portraits Kelly &amp; Aaron</w:t>
      </w:r>
    </w:p>
    <w:p w14:paraId="0B202325" w14:textId="2C1775C6" w:rsidR="00092801" w:rsidRDefault="00092801" w:rsidP="00092801">
      <w:pPr>
        <w:jc w:val="center"/>
      </w:pPr>
      <w:r>
        <w:t xml:space="preserve">5:30-5:45 PM Cocktail Hour, Kelly &amp; Aaron take couple </w:t>
      </w:r>
      <w:r w:rsidR="00DE070B">
        <w:t>portraits of</w:t>
      </w:r>
      <w:r>
        <w:t xml:space="preserve"> Kelly &amp; Aaron</w:t>
      </w:r>
    </w:p>
    <w:p w14:paraId="6AF103A0" w14:textId="77777777" w:rsidR="00092801" w:rsidRDefault="00092801" w:rsidP="00092801">
      <w:pPr>
        <w:jc w:val="center"/>
      </w:pPr>
      <w:r>
        <w:t>5:45-6:00 PM Cocktail Hour, Kelly &amp; Aaron take couple portraits Kelly &amp; Aaron, Wedding Party, Family</w:t>
      </w:r>
    </w:p>
    <w:p w14:paraId="3B251260" w14:textId="77777777" w:rsidR="00092801" w:rsidRDefault="00092801" w:rsidP="00092801">
      <w:pPr>
        <w:jc w:val="center"/>
      </w:pPr>
      <w:r>
        <w:t>6:00-6:15 PM Reception Begins, Guests get seated, Photobooth Arrive</w:t>
      </w:r>
    </w:p>
    <w:p w14:paraId="183ED374" w14:textId="77777777" w:rsidR="00092801" w:rsidRDefault="00092801" w:rsidP="00092801">
      <w:pPr>
        <w:jc w:val="center"/>
      </w:pPr>
      <w:r>
        <w:t>6:15-6:30 PM Light saber Bride and Groom Entrance, Tables called for portraits w/ K&amp;A, then buffet line Kelly &amp; Aaron</w:t>
      </w:r>
    </w:p>
    <w:p w14:paraId="3D42D62B" w14:textId="77777777" w:rsidR="00092801" w:rsidRDefault="00092801" w:rsidP="00092801">
      <w:pPr>
        <w:jc w:val="center"/>
      </w:pPr>
      <w:r>
        <w:t>6:30-6:45 PM Dinner ALL</w:t>
      </w:r>
    </w:p>
    <w:p w14:paraId="481EFEF8" w14:textId="77777777" w:rsidR="00092801" w:rsidRDefault="00092801" w:rsidP="00092801">
      <w:pPr>
        <w:jc w:val="center"/>
      </w:pPr>
      <w:r>
        <w:t>6:45-7:00 PM Dinner ALL</w:t>
      </w:r>
    </w:p>
    <w:p w14:paraId="682857A4" w14:textId="77777777" w:rsidR="00092801" w:rsidRDefault="00092801" w:rsidP="00092801">
      <w:pPr>
        <w:jc w:val="center"/>
      </w:pPr>
      <w:r>
        <w:t>7:00-7:15 PM Dinner ALL</w:t>
      </w:r>
    </w:p>
    <w:p w14:paraId="6EB72FD4" w14:textId="77777777" w:rsidR="00092801" w:rsidRDefault="00092801" w:rsidP="00092801">
      <w:pPr>
        <w:jc w:val="center"/>
      </w:pPr>
      <w:r>
        <w:t>7:15-7:30 PM Dinner ALL</w:t>
      </w:r>
    </w:p>
    <w:p w14:paraId="04B2BE85" w14:textId="77777777" w:rsidR="00092801" w:rsidRDefault="00092801" w:rsidP="00092801">
      <w:pPr>
        <w:jc w:val="center"/>
      </w:pPr>
      <w:r>
        <w:t>7:30-7:45 PM Dinner, speeches ALL, Josh, Nancy</w:t>
      </w:r>
    </w:p>
    <w:p w14:paraId="5843BA60" w14:textId="77777777" w:rsidR="00092801" w:rsidRDefault="00092801" w:rsidP="00092801">
      <w:pPr>
        <w:jc w:val="center"/>
      </w:pPr>
      <w:r>
        <w:lastRenderedPageBreak/>
        <w:t>7:45-8:00 PM</w:t>
      </w:r>
    </w:p>
    <w:p w14:paraId="3951C859" w14:textId="77777777" w:rsidR="00092801" w:rsidRDefault="00092801" w:rsidP="00092801">
      <w:pPr>
        <w:jc w:val="center"/>
      </w:pPr>
      <w:r>
        <w:t>8:00-8:15 PM First dance, Aaron and Aunt Debi dance, dance floor opens Kelly &amp; Aaron, Aaron &amp; Aunt Debbie, ALL</w:t>
      </w:r>
    </w:p>
    <w:p w14:paraId="117FBF26" w14:textId="77777777" w:rsidR="00092801" w:rsidRDefault="00092801" w:rsidP="00092801">
      <w:pPr>
        <w:jc w:val="center"/>
      </w:pPr>
      <w:r>
        <w:t>8:15-8:30 PM</w:t>
      </w:r>
    </w:p>
    <w:p w14:paraId="6CD4CCD9" w14:textId="77777777" w:rsidR="00092801" w:rsidRDefault="00092801" w:rsidP="00092801">
      <w:pPr>
        <w:jc w:val="center"/>
      </w:pPr>
      <w:r>
        <w:t>8:30-8:45 PM</w:t>
      </w:r>
    </w:p>
    <w:p w14:paraId="3AC39BF1" w14:textId="77777777" w:rsidR="00092801" w:rsidRDefault="00092801" w:rsidP="00092801">
      <w:pPr>
        <w:jc w:val="center"/>
      </w:pPr>
      <w:r>
        <w:t>8:45-9:00 PM</w:t>
      </w:r>
    </w:p>
    <w:p w14:paraId="7D4230CF" w14:textId="77777777" w:rsidR="00092801" w:rsidRDefault="00092801" w:rsidP="00092801">
      <w:pPr>
        <w:jc w:val="center"/>
      </w:pPr>
      <w:r>
        <w:t>9:00-9:15 PM Cake cutting; cake, dessert, hot drinks table opens ALL</w:t>
      </w:r>
    </w:p>
    <w:p w14:paraId="6F57613E" w14:textId="77777777" w:rsidR="00092801" w:rsidRDefault="00092801" w:rsidP="00092801">
      <w:pPr>
        <w:jc w:val="center"/>
      </w:pPr>
      <w:r>
        <w:t>9:15-9:30 PM Grand exit pics with wedding party and light sabers</w:t>
      </w:r>
    </w:p>
    <w:p w14:paraId="063A8508" w14:textId="77777777" w:rsidR="00092801" w:rsidRDefault="00092801" w:rsidP="00092801">
      <w:pPr>
        <w:jc w:val="center"/>
      </w:pPr>
      <w:r>
        <w:t>9:30-9:45 PM</w:t>
      </w:r>
    </w:p>
    <w:p w14:paraId="0E0E40FA" w14:textId="77777777" w:rsidR="00092801" w:rsidRDefault="00092801" w:rsidP="00092801">
      <w:pPr>
        <w:jc w:val="center"/>
      </w:pPr>
      <w:r>
        <w:t>9:45-10:00 PM Late night snack</w:t>
      </w:r>
    </w:p>
    <w:p w14:paraId="53DF6BB8" w14:textId="77777777" w:rsidR="00092801" w:rsidRDefault="00092801" w:rsidP="00092801">
      <w:pPr>
        <w:jc w:val="center"/>
      </w:pPr>
      <w:r>
        <w:t>10:00-10:15 PM Last Call for Alcohol</w:t>
      </w:r>
    </w:p>
    <w:p w14:paraId="3D3454D3" w14:textId="77777777" w:rsidR="00092801" w:rsidRDefault="00092801" w:rsidP="00092801">
      <w:pPr>
        <w:jc w:val="center"/>
      </w:pPr>
      <w:r>
        <w:t>10:00-10:30 PM Photographer and photobooth leaves ALL</w:t>
      </w:r>
    </w:p>
    <w:p w14:paraId="1BA6FA79" w14:textId="77777777" w:rsidR="00092801" w:rsidRDefault="00092801" w:rsidP="00092801">
      <w:pPr>
        <w:jc w:val="center"/>
      </w:pPr>
      <w:r>
        <w:t>10:30-10:45 PM</w:t>
      </w:r>
    </w:p>
    <w:p w14:paraId="6FE3A2EF" w14:textId="77777777" w:rsidR="00092801" w:rsidRDefault="00092801" w:rsidP="00092801">
      <w:pPr>
        <w:jc w:val="center"/>
      </w:pPr>
      <w:r>
        <w:t>10:45-11:00 PM DJ Set Ends, Reception Ends, Light saber send off</w:t>
      </w:r>
    </w:p>
    <w:p w14:paraId="0AEEA6C2" w14:textId="77777777" w:rsidR="00092801" w:rsidRDefault="00092801" w:rsidP="00092801">
      <w:pPr>
        <w:jc w:val="center"/>
      </w:pPr>
      <w:r>
        <w:t>11:00-11:15 PM Clean up ALL</w:t>
      </w:r>
    </w:p>
    <w:p w14:paraId="209D0C83" w14:textId="008024BE" w:rsidR="00C92921" w:rsidRPr="00C92921" w:rsidRDefault="00092801" w:rsidP="00092801">
      <w:pPr>
        <w:jc w:val="center"/>
      </w:pPr>
      <w:r>
        <w:t>11:15-11:30 PM ALL</w:t>
      </w:r>
    </w:p>
    <w:sectPr w:rsidR="00C92921" w:rsidRPr="00C92921" w:rsidSect="00FD3ACB">
      <w:head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3F78C" w14:textId="77777777" w:rsidR="009F01D2" w:rsidRDefault="009F01D2" w:rsidP="002234BD">
      <w:pPr>
        <w:spacing w:after="0" w:line="240" w:lineRule="auto"/>
      </w:pPr>
      <w:r>
        <w:separator/>
      </w:r>
    </w:p>
  </w:endnote>
  <w:endnote w:type="continuationSeparator" w:id="0">
    <w:p w14:paraId="6A7C7FD8" w14:textId="77777777" w:rsidR="009F01D2" w:rsidRDefault="009F01D2" w:rsidP="002234BD">
      <w:pPr>
        <w:spacing w:after="0" w:line="240" w:lineRule="auto"/>
      </w:pPr>
      <w:r>
        <w:continuationSeparator/>
      </w:r>
    </w:p>
  </w:endnote>
  <w:endnote w:type="continuationNotice" w:id="1">
    <w:p w14:paraId="7BB12552" w14:textId="77777777" w:rsidR="009F01D2" w:rsidRDefault="009F01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F66C5" w14:textId="77777777" w:rsidR="009F01D2" w:rsidRDefault="009F01D2" w:rsidP="002234BD">
      <w:pPr>
        <w:spacing w:after="0" w:line="240" w:lineRule="auto"/>
      </w:pPr>
      <w:r>
        <w:separator/>
      </w:r>
    </w:p>
  </w:footnote>
  <w:footnote w:type="continuationSeparator" w:id="0">
    <w:p w14:paraId="35D31689" w14:textId="77777777" w:rsidR="009F01D2" w:rsidRDefault="009F01D2" w:rsidP="002234BD">
      <w:pPr>
        <w:spacing w:after="0" w:line="240" w:lineRule="auto"/>
      </w:pPr>
      <w:r>
        <w:continuationSeparator/>
      </w:r>
    </w:p>
  </w:footnote>
  <w:footnote w:type="continuationNotice" w:id="1">
    <w:p w14:paraId="6DA4E0DA" w14:textId="77777777" w:rsidR="009F01D2" w:rsidRDefault="009F01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5D9A" w14:textId="77777777" w:rsidR="00A77FD5" w:rsidRPr="00E61EA8" w:rsidRDefault="00A77FD5" w:rsidP="00E61EA8">
    <w:pPr>
      <w:pStyle w:val="Header"/>
    </w:pPr>
    <w:r w:rsidRPr="00E61EA8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oNotTrackMove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4D84"/>
    <w:rsid w:val="00007C7D"/>
    <w:rsid w:val="00013019"/>
    <w:rsid w:val="00020AAE"/>
    <w:rsid w:val="000274F3"/>
    <w:rsid w:val="00030AC9"/>
    <w:rsid w:val="00031D61"/>
    <w:rsid w:val="000418BE"/>
    <w:rsid w:val="00044DFC"/>
    <w:rsid w:val="000457DB"/>
    <w:rsid w:val="000458EF"/>
    <w:rsid w:val="0005162F"/>
    <w:rsid w:val="00061E3A"/>
    <w:rsid w:val="00071454"/>
    <w:rsid w:val="00071C75"/>
    <w:rsid w:val="00074DE7"/>
    <w:rsid w:val="00077B76"/>
    <w:rsid w:val="0008385F"/>
    <w:rsid w:val="00083A07"/>
    <w:rsid w:val="00092801"/>
    <w:rsid w:val="00093979"/>
    <w:rsid w:val="000975C0"/>
    <w:rsid w:val="000B2005"/>
    <w:rsid w:val="000B71A2"/>
    <w:rsid w:val="000D54B3"/>
    <w:rsid w:val="000E2A1D"/>
    <w:rsid w:val="000E355D"/>
    <w:rsid w:val="000E3DEC"/>
    <w:rsid w:val="000F17C0"/>
    <w:rsid w:val="000F2057"/>
    <w:rsid w:val="000F5B23"/>
    <w:rsid w:val="000F6D86"/>
    <w:rsid w:val="00101151"/>
    <w:rsid w:val="001036FF"/>
    <w:rsid w:val="00107099"/>
    <w:rsid w:val="00112AF0"/>
    <w:rsid w:val="0011406E"/>
    <w:rsid w:val="001160A5"/>
    <w:rsid w:val="00120C6B"/>
    <w:rsid w:val="00124604"/>
    <w:rsid w:val="00132685"/>
    <w:rsid w:val="001340A1"/>
    <w:rsid w:val="001373FE"/>
    <w:rsid w:val="001444AF"/>
    <w:rsid w:val="00151FA2"/>
    <w:rsid w:val="00161ECB"/>
    <w:rsid w:val="00163FC2"/>
    <w:rsid w:val="00167483"/>
    <w:rsid w:val="0018194C"/>
    <w:rsid w:val="00187D72"/>
    <w:rsid w:val="00191F7C"/>
    <w:rsid w:val="0019428C"/>
    <w:rsid w:val="0019550D"/>
    <w:rsid w:val="001A62D7"/>
    <w:rsid w:val="001B0474"/>
    <w:rsid w:val="001B4380"/>
    <w:rsid w:val="001B7BC2"/>
    <w:rsid w:val="001C646C"/>
    <w:rsid w:val="001C7FEE"/>
    <w:rsid w:val="001D00FB"/>
    <w:rsid w:val="001D450C"/>
    <w:rsid w:val="001E0E62"/>
    <w:rsid w:val="001E3C12"/>
    <w:rsid w:val="001E6A85"/>
    <w:rsid w:val="001E7013"/>
    <w:rsid w:val="001F07A8"/>
    <w:rsid w:val="001F09E3"/>
    <w:rsid w:val="001F16CA"/>
    <w:rsid w:val="001F49A3"/>
    <w:rsid w:val="0020290E"/>
    <w:rsid w:val="0020375C"/>
    <w:rsid w:val="002234BD"/>
    <w:rsid w:val="00226D7A"/>
    <w:rsid w:val="0023513A"/>
    <w:rsid w:val="002377C8"/>
    <w:rsid w:val="00242B2E"/>
    <w:rsid w:val="00255AC8"/>
    <w:rsid w:val="00264206"/>
    <w:rsid w:val="00267608"/>
    <w:rsid w:val="00285CFC"/>
    <w:rsid w:val="002959EE"/>
    <w:rsid w:val="002977A0"/>
    <w:rsid w:val="002A45FE"/>
    <w:rsid w:val="002C6D47"/>
    <w:rsid w:val="002D4058"/>
    <w:rsid w:val="002E2E09"/>
    <w:rsid w:val="002F0678"/>
    <w:rsid w:val="002F53D5"/>
    <w:rsid w:val="0030434E"/>
    <w:rsid w:val="00304922"/>
    <w:rsid w:val="00306273"/>
    <w:rsid w:val="003063DB"/>
    <w:rsid w:val="00314FC1"/>
    <w:rsid w:val="00322D88"/>
    <w:rsid w:val="003272FD"/>
    <w:rsid w:val="00332DE1"/>
    <w:rsid w:val="003335F5"/>
    <w:rsid w:val="00334AFA"/>
    <w:rsid w:val="00336ABB"/>
    <w:rsid w:val="00337B06"/>
    <w:rsid w:val="00344F6B"/>
    <w:rsid w:val="00345758"/>
    <w:rsid w:val="0034764E"/>
    <w:rsid w:val="00357F6B"/>
    <w:rsid w:val="00360D29"/>
    <w:rsid w:val="00361A6F"/>
    <w:rsid w:val="00366230"/>
    <w:rsid w:val="003709A4"/>
    <w:rsid w:val="003715B7"/>
    <w:rsid w:val="00376BDD"/>
    <w:rsid w:val="00380263"/>
    <w:rsid w:val="003919A0"/>
    <w:rsid w:val="003A2D59"/>
    <w:rsid w:val="003A33DF"/>
    <w:rsid w:val="003B04D4"/>
    <w:rsid w:val="003C56E9"/>
    <w:rsid w:val="003D177E"/>
    <w:rsid w:val="003D32B6"/>
    <w:rsid w:val="003D70B0"/>
    <w:rsid w:val="003E49C8"/>
    <w:rsid w:val="003E4D44"/>
    <w:rsid w:val="003F30ED"/>
    <w:rsid w:val="003F4E7F"/>
    <w:rsid w:val="00402B27"/>
    <w:rsid w:val="00402B86"/>
    <w:rsid w:val="00403989"/>
    <w:rsid w:val="00405D65"/>
    <w:rsid w:val="00406EE1"/>
    <w:rsid w:val="004079A9"/>
    <w:rsid w:val="004112EE"/>
    <w:rsid w:val="00426C66"/>
    <w:rsid w:val="00427393"/>
    <w:rsid w:val="00430999"/>
    <w:rsid w:val="00430C75"/>
    <w:rsid w:val="00435834"/>
    <w:rsid w:val="00452E99"/>
    <w:rsid w:val="0045753D"/>
    <w:rsid w:val="00465558"/>
    <w:rsid w:val="00466210"/>
    <w:rsid w:val="00474310"/>
    <w:rsid w:val="004752E4"/>
    <w:rsid w:val="004819BD"/>
    <w:rsid w:val="00482A1C"/>
    <w:rsid w:val="00484E39"/>
    <w:rsid w:val="0049006A"/>
    <w:rsid w:val="0049739A"/>
    <w:rsid w:val="004A102D"/>
    <w:rsid w:val="004A3D73"/>
    <w:rsid w:val="004A6414"/>
    <w:rsid w:val="004B088F"/>
    <w:rsid w:val="004B6824"/>
    <w:rsid w:val="004C0FBD"/>
    <w:rsid w:val="004C23AE"/>
    <w:rsid w:val="004E1F63"/>
    <w:rsid w:val="004E50FB"/>
    <w:rsid w:val="004E53D5"/>
    <w:rsid w:val="004E6E3A"/>
    <w:rsid w:val="00514CB5"/>
    <w:rsid w:val="00521DE0"/>
    <w:rsid w:val="00522D37"/>
    <w:rsid w:val="005265EC"/>
    <w:rsid w:val="00530A9C"/>
    <w:rsid w:val="00530FB6"/>
    <w:rsid w:val="0053148B"/>
    <w:rsid w:val="005455D9"/>
    <w:rsid w:val="00562294"/>
    <w:rsid w:val="00571754"/>
    <w:rsid w:val="00575A38"/>
    <w:rsid w:val="00581BA7"/>
    <w:rsid w:val="0058480E"/>
    <w:rsid w:val="00592727"/>
    <w:rsid w:val="005A391F"/>
    <w:rsid w:val="005A4F7F"/>
    <w:rsid w:val="005A7E34"/>
    <w:rsid w:val="005B23C0"/>
    <w:rsid w:val="005B5232"/>
    <w:rsid w:val="005C27A3"/>
    <w:rsid w:val="005D1E28"/>
    <w:rsid w:val="005D634A"/>
    <w:rsid w:val="005E1C10"/>
    <w:rsid w:val="005F35D8"/>
    <w:rsid w:val="005F4459"/>
    <w:rsid w:val="005F5DA0"/>
    <w:rsid w:val="0060512D"/>
    <w:rsid w:val="00611B93"/>
    <w:rsid w:val="00623FDC"/>
    <w:rsid w:val="0063120D"/>
    <w:rsid w:val="006374F9"/>
    <w:rsid w:val="00642FEE"/>
    <w:rsid w:val="00650C02"/>
    <w:rsid w:val="00670E12"/>
    <w:rsid w:val="00672390"/>
    <w:rsid w:val="00677D16"/>
    <w:rsid w:val="006825A7"/>
    <w:rsid w:val="006853D4"/>
    <w:rsid w:val="00696B7B"/>
    <w:rsid w:val="006977A6"/>
    <w:rsid w:val="006A2100"/>
    <w:rsid w:val="006A2CA2"/>
    <w:rsid w:val="006A39C3"/>
    <w:rsid w:val="006A5F13"/>
    <w:rsid w:val="006B2477"/>
    <w:rsid w:val="006B61A6"/>
    <w:rsid w:val="006C18FE"/>
    <w:rsid w:val="006C3F5F"/>
    <w:rsid w:val="006C6494"/>
    <w:rsid w:val="006C7A91"/>
    <w:rsid w:val="006D08E6"/>
    <w:rsid w:val="006E5075"/>
    <w:rsid w:val="006E513B"/>
    <w:rsid w:val="006F13F6"/>
    <w:rsid w:val="0070238A"/>
    <w:rsid w:val="00704965"/>
    <w:rsid w:val="007060BD"/>
    <w:rsid w:val="00710742"/>
    <w:rsid w:val="0071250B"/>
    <w:rsid w:val="007153EA"/>
    <w:rsid w:val="007178CA"/>
    <w:rsid w:val="00720562"/>
    <w:rsid w:val="0073221C"/>
    <w:rsid w:val="007329C1"/>
    <w:rsid w:val="00733070"/>
    <w:rsid w:val="0075071A"/>
    <w:rsid w:val="00750F83"/>
    <w:rsid w:val="007646BA"/>
    <w:rsid w:val="007701FC"/>
    <w:rsid w:val="0077149C"/>
    <w:rsid w:val="00772043"/>
    <w:rsid w:val="00772398"/>
    <w:rsid w:val="007774A0"/>
    <w:rsid w:val="007777A4"/>
    <w:rsid w:val="007828AE"/>
    <w:rsid w:val="00784D84"/>
    <w:rsid w:val="00790C4C"/>
    <w:rsid w:val="007918E3"/>
    <w:rsid w:val="00794936"/>
    <w:rsid w:val="00796F4F"/>
    <w:rsid w:val="007A02F5"/>
    <w:rsid w:val="007A0CC9"/>
    <w:rsid w:val="007A1BF8"/>
    <w:rsid w:val="007A48B2"/>
    <w:rsid w:val="007A65ED"/>
    <w:rsid w:val="007B515B"/>
    <w:rsid w:val="007C0C78"/>
    <w:rsid w:val="007C6336"/>
    <w:rsid w:val="007D1D7E"/>
    <w:rsid w:val="007D270F"/>
    <w:rsid w:val="007D69C8"/>
    <w:rsid w:val="007E5691"/>
    <w:rsid w:val="008018C0"/>
    <w:rsid w:val="00801907"/>
    <w:rsid w:val="0080740E"/>
    <w:rsid w:val="008100DB"/>
    <w:rsid w:val="00812788"/>
    <w:rsid w:val="008144F4"/>
    <w:rsid w:val="00833C9F"/>
    <w:rsid w:val="0084755C"/>
    <w:rsid w:val="00854607"/>
    <w:rsid w:val="00854B7C"/>
    <w:rsid w:val="008612EB"/>
    <w:rsid w:val="00863F8E"/>
    <w:rsid w:val="00864EF9"/>
    <w:rsid w:val="00873282"/>
    <w:rsid w:val="00873783"/>
    <w:rsid w:val="0088208F"/>
    <w:rsid w:val="00884C5E"/>
    <w:rsid w:val="008861B8"/>
    <w:rsid w:val="00890B75"/>
    <w:rsid w:val="008A428A"/>
    <w:rsid w:val="008B2CD9"/>
    <w:rsid w:val="008B3BE5"/>
    <w:rsid w:val="008B707C"/>
    <w:rsid w:val="008B7364"/>
    <w:rsid w:val="008C0E43"/>
    <w:rsid w:val="008D00E1"/>
    <w:rsid w:val="008D17F9"/>
    <w:rsid w:val="008E4F35"/>
    <w:rsid w:val="008F4C76"/>
    <w:rsid w:val="008F5464"/>
    <w:rsid w:val="008F7477"/>
    <w:rsid w:val="0090175A"/>
    <w:rsid w:val="00906B61"/>
    <w:rsid w:val="00906F12"/>
    <w:rsid w:val="009140E3"/>
    <w:rsid w:val="0091608D"/>
    <w:rsid w:val="009243A6"/>
    <w:rsid w:val="00925252"/>
    <w:rsid w:val="00935C13"/>
    <w:rsid w:val="00940280"/>
    <w:rsid w:val="009513D3"/>
    <w:rsid w:val="009521BF"/>
    <w:rsid w:val="00952CA5"/>
    <w:rsid w:val="009534F1"/>
    <w:rsid w:val="00953C70"/>
    <w:rsid w:val="00977BA8"/>
    <w:rsid w:val="00982D38"/>
    <w:rsid w:val="00993240"/>
    <w:rsid w:val="00997F94"/>
    <w:rsid w:val="009A0951"/>
    <w:rsid w:val="009A09C4"/>
    <w:rsid w:val="009B246C"/>
    <w:rsid w:val="009E08E2"/>
    <w:rsid w:val="009E1DF7"/>
    <w:rsid w:val="009E4ACB"/>
    <w:rsid w:val="009F01D2"/>
    <w:rsid w:val="009F227A"/>
    <w:rsid w:val="009F258A"/>
    <w:rsid w:val="009F55D6"/>
    <w:rsid w:val="00A1378A"/>
    <w:rsid w:val="00A151ED"/>
    <w:rsid w:val="00A1558F"/>
    <w:rsid w:val="00A2734B"/>
    <w:rsid w:val="00A35E6A"/>
    <w:rsid w:val="00A40CED"/>
    <w:rsid w:val="00A41ACF"/>
    <w:rsid w:val="00A427C9"/>
    <w:rsid w:val="00A562D9"/>
    <w:rsid w:val="00A66926"/>
    <w:rsid w:val="00A7096F"/>
    <w:rsid w:val="00A76FC5"/>
    <w:rsid w:val="00A77FD5"/>
    <w:rsid w:val="00A81BB0"/>
    <w:rsid w:val="00A83A7B"/>
    <w:rsid w:val="00A85888"/>
    <w:rsid w:val="00A9158C"/>
    <w:rsid w:val="00A95F5A"/>
    <w:rsid w:val="00AA1A01"/>
    <w:rsid w:val="00AA5987"/>
    <w:rsid w:val="00AA5CD1"/>
    <w:rsid w:val="00AB5853"/>
    <w:rsid w:val="00AC3318"/>
    <w:rsid w:val="00AD5E03"/>
    <w:rsid w:val="00AE3398"/>
    <w:rsid w:val="00AE5BEE"/>
    <w:rsid w:val="00AF2B2F"/>
    <w:rsid w:val="00AF5C36"/>
    <w:rsid w:val="00B14E89"/>
    <w:rsid w:val="00B22296"/>
    <w:rsid w:val="00B24AC8"/>
    <w:rsid w:val="00B300A1"/>
    <w:rsid w:val="00B317BF"/>
    <w:rsid w:val="00B33DBE"/>
    <w:rsid w:val="00B55440"/>
    <w:rsid w:val="00B55580"/>
    <w:rsid w:val="00B65940"/>
    <w:rsid w:val="00B6694F"/>
    <w:rsid w:val="00B7028B"/>
    <w:rsid w:val="00B7500E"/>
    <w:rsid w:val="00B8244D"/>
    <w:rsid w:val="00B846CB"/>
    <w:rsid w:val="00B84790"/>
    <w:rsid w:val="00B86D4E"/>
    <w:rsid w:val="00BA12C7"/>
    <w:rsid w:val="00BA726B"/>
    <w:rsid w:val="00BB7C0E"/>
    <w:rsid w:val="00BC15BF"/>
    <w:rsid w:val="00BC4F87"/>
    <w:rsid w:val="00BC7A12"/>
    <w:rsid w:val="00BD7EED"/>
    <w:rsid w:val="00BF0E7E"/>
    <w:rsid w:val="00BF29AF"/>
    <w:rsid w:val="00BF318A"/>
    <w:rsid w:val="00BF5982"/>
    <w:rsid w:val="00C0043F"/>
    <w:rsid w:val="00C00E46"/>
    <w:rsid w:val="00C02182"/>
    <w:rsid w:val="00C0550C"/>
    <w:rsid w:val="00C10248"/>
    <w:rsid w:val="00C10B8E"/>
    <w:rsid w:val="00C15162"/>
    <w:rsid w:val="00C22FEB"/>
    <w:rsid w:val="00C326CE"/>
    <w:rsid w:val="00C34B3C"/>
    <w:rsid w:val="00C351DA"/>
    <w:rsid w:val="00C36367"/>
    <w:rsid w:val="00C51E2A"/>
    <w:rsid w:val="00C64F19"/>
    <w:rsid w:val="00C72212"/>
    <w:rsid w:val="00C7718D"/>
    <w:rsid w:val="00C80929"/>
    <w:rsid w:val="00C92921"/>
    <w:rsid w:val="00C95FB7"/>
    <w:rsid w:val="00C97CE3"/>
    <w:rsid w:val="00CA68F0"/>
    <w:rsid w:val="00CB10FE"/>
    <w:rsid w:val="00CB653E"/>
    <w:rsid w:val="00CC1602"/>
    <w:rsid w:val="00CC4833"/>
    <w:rsid w:val="00CD3F96"/>
    <w:rsid w:val="00CD49B2"/>
    <w:rsid w:val="00CE2FF4"/>
    <w:rsid w:val="00CE5A52"/>
    <w:rsid w:val="00CE619E"/>
    <w:rsid w:val="00D01F5D"/>
    <w:rsid w:val="00D04E28"/>
    <w:rsid w:val="00D1045D"/>
    <w:rsid w:val="00D10E85"/>
    <w:rsid w:val="00D15786"/>
    <w:rsid w:val="00D15FFE"/>
    <w:rsid w:val="00D17E0E"/>
    <w:rsid w:val="00D20A90"/>
    <w:rsid w:val="00D23E63"/>
    <w:rsid w:val="00D23F8A"/>
    <w:rsid w:val="00D31FFA"/>
    <w:rsid w:val="00D32C54"/>
    <w:rsid w:val="00D3526B"/>
    <w:rsid w:val="00D513DC"/>
    <w:rsid w:val="00D64D16"/>
    <w:rsid w:val="00D73E80"/>
    <w:rsid w:val="00D73EEB"/>
    <w:rsid w:val="00D746AD"/>
    <w:rsid w:val="00D7691C"/>
    <w:rsid w:val="00D80F08"/>
    <w:rsid w:val="00D83A34"/>
    <w:rsid w:val="00D951F6"/>
    <w:rsid w:val="00DA1D78"/>
    <w:rsid w:val="00DA3ED6"/>
    <w:rsid w:val="00DC40F4"/>
    <w:rsid w:val="00DD54BB"/>
    <w:rsid w:val="00DE070B"/>
    <w:rsid w:val="00DF3944"/>
    <w:rsid w:val="00E0439F"/>
    <w:rsid w:val="00E04493"/>
    <w:rsid w:val="00E10DEF"/>
    <w:rsid w:val="00E13E60"/>
    <w:rsid w:val="00E21DE3"/>
    <w:rsid w:val="00E24F33"/>
    <w:rsid w:val="00E52340"/>
    <w:rsid w:val="00E524A2"/>
    <w:rsid w:val="00E52777"/>
    <w:rsid w:val="00E54512"/>
    <w:rsid w:val="00E577FD"/>
    <w:rsid w:val="00E61EA8"/>
    <w:rsid w:val="00E64158"/>
    <w:rsid w:val="00E657BE"/>
    <w:rsid w:val="00E65C0D"/>
    <w:rsid w:val="00E700AA"/>
    <w:rsid w:val="00E719B0"/>
    <w:rsid w:val="00E73400"/>
    <w:rsid w:val="00E8306E"/>
    <w:rsid w:val="00E97086"/>
    <w:rsid w:val="00EA0846"/>
    <w:rsid w:val="00EA2048"/>
    <w:rsid w:val="00EA2857"/>
    <w:rsid w:val="00EA54D0"/>
    <w:rsid w:val="00EB02CA"/>
    <w:rsid w:val="00EB6979"/>
    <w:rsid w:val="00EC2B00"/>
    <w:rsid w:val="00ED38A8"/>
    <w:rsid w:val="00ED656E"/>
    <w:rsid w:val="00ED67E6"/>
    <w:rsid w:val="00EE116B"/>
    <w:rsid w:val="00EE56D5"/>
    <w:rsid w:val="00EF447A"/>
    <w:rsid w:val="00EF4E50"/>
    <w:rsid w:val="00F02F6C"/>
    <w:rsid w:val="00F06590"/>
    <w:rsid w:val="00F125DF"/>
    <w:rsid w:val="00F16EAA"/>
    <w:rsid w:val="00F2113C"/>
    <w:rsid w:val="00F25D32"/>
    <w:rsid w:val="00F403FD"/>
    <w:rsid w:val="00F432AA"/>
    <w:rsid w:val="00F52085"/>
    <w:rsid w:val="00F53516"/>
    <w:rsid w:val="00F61D71"/>
    <w:rsid w:val="00F73357"/>
    <w:rsid w:val="00F9187A"/>
    <w:rsid w:val="00F933EF"/>
    <w:rsid w:val="00F93CF6"/>
    <w:rsid w:val="00FA2459"/>
    <w:rsid w:val="00FB581D"/>
    <w:rsid w:val="00FB7974"/>
    <w:rsid w:val="00FC2614"/>
    <w:rsid w:val="00FD071C"/>
    <w:rsid w:val="00FD3ACB"/>
    <w:rsid w:val="00FE3334"/>
    <w:rsid w:val="00FE379D"/>
    <w:rsid w:val="00FE6E3F"/>
    <w:rsid w:val="00FF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D77693"/>
  <w15:docId w15:val="{CCBC3F57-C333-4BB1-ABFB-01355CDE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4BD"/>
  </w:style>
  <w:style w:type="paragraph" w:styleId="Footer">
    <w:name w:val="footer"/>
    <w:basedOn w:val="Normal"/>
    <w:link w:val="FooterChar"/>
    <w:uiPriority w:val="99"/>
    <w:unhideWhenUsed/>
    <w:rsid w:val="00223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4BD"/>
  </w:style>
  <w:style w:type="character" w:styleId="PlaceholderText">
    <w:name w:val="Placeholder Text"/>
    <w:uiPriority w:val="99"/>
    <w:semiHidden/>
    <w:rsid w:val="00EA2857"/>
    <w:rPr>
      <w:color w:val="808080"/>
    </w:rPr>
  </w:style>
  <w:style w:type="character" w:styleId="Hyperlink">
    <w:name w:val="Hyperlink"/>
    <w:uiPriority w:val="99"/>
    <w:unhideWhenUsed/>
    <w:rsid w:val="00A8588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85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Donie@ivoryches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ellydiep1996@gmail.co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mailto:info@thecatering-company.com" TargetMode="External"/><Relationship Id="rId4" Type="http://schemas.openxmlformats.org/officeDocument/2006/relationships/footnotes" Target="footnotes.xml"/><Relationship Id="rId9" Type="http://schemas.openxmlformats.org/officeDocument/2006/relationships/package" Target="embeddings/Microsoft_Excel_Worksheet.xls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tm\OneDrive\Documents\Custom%20Office%20Templates\2023%20template%2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2023 template </Template>
  <TotalTime>630</TotalTime>
  <Pages>5</Pages>
  <Words>1029</Words>
  <Characters>5292</Characters>
  <Application>Microsoft Office Word</Application>
  <DocSecurity>0</DocSecurity>
  <Lines>143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Links>
    <vt:vector size="6" baseType="variant">
      <vt:variant>
        <vt:i4>5439525</vt:i4>
      </vt:variant>
      <vt:variant>
        <vt:i4>9</vt:i4>
      </vt:variant>
      <vt:variant>
        <vt:i4>0</vt:i4>
      </vt:variant>
      <vt:variant>
        <vt:i4>5</vt:i4>
      </vt:variant>
      <vt:variant>
        <vt:lpwstr>mailto:info@thecatering-company.com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Santmier</dc:creator>
  <cp:keywords/>
  <dc:description/>
  <cp:lastModifiedBy>Nick Santmier</cp:lastModifiedBy>
  <cp:revision>281</cp:revision>
  <cp:lastPrinted>2025-10-27T21:10:00Z</cp:lastPrinted>
  <dcterms:created xsi:type="dcterms:W3CDTF">2023-11-28T17:26:00Z</dcterms:created>
  <dcterms:modified xsi:type="dcterms:W3CDTF">2025-12-26T21:16:00Z</dcterms:modified>
</cp:coreProperties>
</file>